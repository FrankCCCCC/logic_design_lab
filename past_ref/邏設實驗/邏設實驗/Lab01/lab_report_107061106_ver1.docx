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98821" w14:textId="0A109B0A" w:rsidR="00455DAD" w:rsidRPr="006702DC" w:rsidRDefault="00205E11" w:rsidP="00455DAD">
      <w:pPr>
        <w:pStyle w:val="a4"/>
        <w:tabs>
          <w:tab w:val="clear" w:pos="8306"/>
          <w:tab w:val="left" w:pos="6720"/>
          <w:tab w:val="right" w:pos="9120"/>
        </w:tabs>
        <w:spacing w:before="120" w:after="40"/>
        <w:jc w:val="right"/>
      </w:pPr>
      <w:bookmarkStart w:id="0" w:name="_GoBack"/>
      <w:bookmarkEnd w:id="0"/>
      <w:r w:rsidRPr="006702DC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98BC60" id="Line 34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3UFAIAACs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" o:allowincell="f" strokeweight="1.5pt"/>
            </w:pict>
          </mc:Fallback>
        </mc:AlternateContent>
      </w:r>
    </w:p>
    <w:p w14:paraId="540CE422" w14:textId="39A76F96" w:rsidR="008D08CD" w:rsidRPr="006702DC" w:rsidRDefault="008D08CD" w:rsidP="008D08C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Lab1_1</w:t>
      </w:r>
    </w:p>
    <w:p w14:paraId="0C2562EB" w14:textId="77777777" w:rsidR="008D08CD" w:rsidRPr="006702DC" w:rsidRDefault="008D08CD" w:rsidP="008D08C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Design Specification</w:t>
      </w:r>
    </w:p>
    <w:p w14:paraId="11509A6E" w14:textId="0BAEC96D" w:rsidR="008D08CD" w:rsidRPr="006702DC" w:rsidRDefault="008D08CD" w:rsidP="008D08CD">
      <w:pPr>
        <w:numPr>
          <w:ilvl w:val="0"/>
          <w:numId w:val="17"/>
        </w:numPr>
        <w:rPr>
          <w:szCs w:val="24"/>
        </w:rPr>
      </w:pPr>
      <w:r w:rsidRPr="006702DC">
        <w:rPr>
          <w:szCs w:val="24"/>
        </w:rPr>
        <w:t xml:space="preserve">For a full adder: </w:t>
      </w:r>
    </w:p>
    <w:p w14:paraId="5C412542" w14:textId="6FBB55C8" w:rsidR="008D08CD" w:rsidRPr="006702DC" w:rsidRDefault="008D08CD" w:rsidP="008D08CD">
      <w:pPr>
        <w:ind w:left="480"/>
      </w:pPr>
      <w:r w:rsidRPr="006702DC">
        <w:t xml:space="preserve">Input: a, b, </w:t>
      </w:r>
      <w:proofErr w:type="spellStart"/>
      <w:r w:rsidRPr="006702DC">
        <w:t>cin</w:t>
      </w:r>
      <w:proofErr w:type="spellEnd"/>
      <w:r w:rsidRPr="006702DC">
        <w:t>.</w:t>
      </w:r>
    </w:p>
    <w:p w14:paraId="4A3F30C3" w14:textId="00D6CABA" w:rsidR="008D08CD" w:rsidRPr="006702DC" w:rsidRDefault="008D08CD" w:rsidP="008D08CD">
      <w:pPr>
        <w:ind w:left="480"/>
      </w:pPr>
      <w:r w:rsidRPr="006702DC">
        <w:t xml:space="preserve">Output: s, </w:t>
      </w:r>
      <w:proofErr w:type="spellStart"/>
      <w:r w:rsidRPr="006702DC">
        <w:t>cout</w:t>
      </w:r>
      <w:proofErr w:type="spellEnd"/>
      <w:r w:rsidRPr="006702DC">
        <w:t>.</w:t>
      </w:r>
    </w:p>
    <w:p w14:paraId="7D165D20" w14:textId="0F575328" w:rsidR="008D08CD" w:rsidRPr="006702DC" w:rsidRDefault="008D08CD" w:rsidP="008D08CD">
      <w:pPr>
        <w:numPr>
          <w:ilvl w:val="0"/>
          <w:numId w:val="17"/>
        </w:numPr>
      </w:pPr>
      <w:r w:rsidRPr="006702DC">
        <w:rPr>
          <w:szCs w:val="24"/>
        </w:rPr>
        <w:t>Draw the block diagram of the design.</w:t>
      </w:r>
    </w:p>
    <w:p w14:paraId="241DE49F" w14:textId="77777777" w:rsidR="00733898" w:rsidRPr="006702DC" w:rsidRDefault="00733898" w:rsidP="00733898">
      <w:pPr>
        <w:ind w:left="480"/>
      </w:pPr>
    </w:p>
    <w:p w14:paraId="5DFF9307" w14:textId="5216A13C" w:rsidR="008D08CD" w:rsidRPr="006702DC" w:rsidRDefault="00733898" w:rsidP="008D08CD">
      <w:pPr>
        <w:jc w:val="center"/>
        <w:rPr>
          <w:b/>
          <w:sz w:val="28"/>
          <w:szCs w:val="28"/>
        </w:rPr>
      </w:pPr>
      <w:r w:rsidRPr="006702DC">
        <w:rPr>
          <w:b/>
          <w:noProof/>
          <w:sz w:val="28"/>
          <w:szCs w:val="28"/>
        </w:rPr>
        <w:drawing>
          <wp:inline distT="0" distB="0" distL="0" distR="0" wp14:anchorId="493451CA" wp14:editId="6890A002">
            <wp:extent cx="4425950" cy="1504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DDD3" w14:textId="77777777" w:rsidR="008D08CD" w:rsidRPr="006702DC" w:rsidRDefault="008D08CD" w:rsidP="008D08C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Design Implementation</w:t>
      </w:r>
    </w:p>
    <w:p w14:paraId="1DEA2863" w14:textId="6AAAB095" w:rsidR="008D08CD" w:rsidRPr="006702DC" w:rsidRDefault="008D08CD" w:rsidP="008D08CD">
      <w:pPr>
        <w:pStyle w:val="af6"/>
        <w:numPr>
          <w:ilvl w:val="0"/>
          <w:numId w:val="19"/>
        </w:numPr>
        <w:ind w:leftChars="0"/>
      </w:pPr>
      <w:r w:rsidRPr="006702DC">
        <w:t xml:space="preserve">Truth table </w:t>
      </w:r>
    </w:p>
    <w:tbl>
      <w:tblPr>
        <w:tblStyle w:val="af2"/>
        <w:tblW w:w="0" w:type="auto"/>
        <w:tblInd w:w="675" w:type="dxa"/>
        <w:tblLook w:val="04A0" w:firstRow="1" w:lastRow="0" w:firstColumn="1" w:lastColumn="0" w:noHBand="0" w:noVBand="1"/>
      </w:tblPr>
      <w:tblGrid>
        <w:gridCol w:w="960"/>
        <w:gridCol w:w="960"/>
        <w:gridCol w:w="1013"/>
        <w:gridCol w:w="960"/>
        <w:gridCol w:w="1157"/>
      </w:tblGrid>
      <w:tr w:rsidR="00733898" w:rsidRPr="006702DC" w14:paraId="058F934A" w14:textId="77777777" w:rsidTr="00733898">
        <w:trPr>
          <w:trHeight w:val="340"/>
        </w:trPr>
        <w:tc>
          <w:tcPr>
            <w:tcW w:w="960" w:type="dxa"/>
            <w:tcBorders>
              <w:bottom w:val="double" w:sz="4" w:space="0" w:color="auto"/>
            </w:tcBorders>
            <w:noWrap/>
            <w:hideMark/>
          </w:tcPr>
          <w:p w14:paraId="4C864361" w14:textId="77777777" w:rsidR="00733898" w:rsidRPr="006702DC" w:rsidRDefault="00733898" w:rsidP="00733898">
            <w:pPr>
              <w:pStyle w:val="af6"/>
            </w:pPr>
            <w:r w:rsidRPr="006702DC">
              <w:t>a</w:t>
            </w:r>
          </w:p>
        </w:tc>
        <w:tc>
          <w:tcPr>
            <w:tcW w:w="960" w:type="dxa"/>
            <w:tcBorders>
              <w:bottom w:val="double" w:sz="4" w:space="0" w:color="auto"/>
            </w:tcBorders>
            <w:noWrap/>
            <w:hideMark/>
          </w:tcPr>
          <w:p w14:paraId="55D3CE3B" w14:textId="77777777" w:rsidR="00733898" w:rsidRPr="006702DC" w:rsidRDefault="00733898" w:rsidP="00733898">
            <w:pPr>
              <w:pStyle w:val="af6"/>
            </w:pPr>
            <w:r w:rsidRPr="006702DC">
              <w:t>b</w:t>
            </w:r>
          </w:p>
        </w:tc>
        <w:tc>
          <w:tcPr>
            <w:tcW w:w="1013" w:type="dxa"/>
            <w:tcBorders>
              <w:bottom w:val="double" w:sz="4" w:space="0" w:color="auto"/>
              <w:right w:val="double" w:sz="4" w:space="0" w:color="auto"/>
            </w:tcBorders>
            <w:noWrap/>
            <w:hideMark/>
          </w:tcPr>
          <w:p w14:paraId="399BA026" w14:textId="77777777" w:rsidR="00733898" w:rsidRPr="006702DC" w:rsidRDefault="00733898" w:rsidP="00733898">
            <w:pPr>
              <w:pStyle w:val="af6"/>
            </w:pPr>
            <w:proofErr w:type="spellStart"/>
            <w:r w:rsidRPr="006702DC">
              <w:t>cin</w:t>
            </w:r>
            <w:proofErr w:type="spellEnd"/>
          </w:p>
        </w:tc>
        <w:tc>
          <w:tcPr>
            <w:tcW w:w="960" w:type="dxa"/>
            <w:tcBorders>
              <w:left w:val="double" w:sz="4" w:space="0" w:color="auto"/>
              <w:bottom w:val="double" w:sz="4" w:space="0" w:color="auto"/>
            </w:tcBorders>
            <w:noWrap/>
            <w:hideMark/>
          </w:tcPr>
          <w:p w14:paraId="225BAF2B" w14:textId="77777777" w:rsidR="00733898" w:rsidRPr="006702DC" w:rsidRDefault="00733898" w:rsidP="00733898">
            <w:pPr>
              <w:pStyle w:val="af6"/>
            </w:pPr>
            <w:r w:rsidRPr="006702DC">
              <w:t>s</w:t>
            </w:r>
          </w:p>
        </w:tc>
        <w:tc>
          <w:tcPr>
            <w:tcW w:w="1157" w:type="dxa"/>
            <w:tcBorders>
              <w:bottom w:val="double" w:sz="4" w:space="0" w:color="auto"/>
            </w:tcBorders>
            <w:noWrap/>
            <w:hideMark/>
          </w:tcPr>
          <w:p w14:paraId="325BC489" w14:textId="77777777" w:rsidR="00733898" w:rsidRPr="006702DC" w:rsidRDefault="00733898" w:rsidP="00733898">
            <w:pPr>
              <w:pStyle w:val="af6"/>
            </w:pPr>
            <w:proofErr w:type="spellStart"/>
            <w:r w:rsidRPr="006702DC">
              <w:t>cout</w:t>
            </w:r>
            <w:proofErr w:type="spellEnd"/>
          </w:p>
        </w:tc>
      </w:tr>
      <w:tr w:rsidR="00733898" w:rsidRPr="006702DC" w14:paraId="0988C01A" w14:textId="77777777" w:rsidTr="00733898">
        <w:trPr>
          <w:trHeight w:val="340"/>
        </w:trPr>
        <w:tc>
          <w:tcPr>
            <w:tcW w:w="960" w:type="dxa"/>
            <w:tcBorders>
              <w:top w:val="double" w:sz="4" w:space="0" w:color="auto"/>
            </w:tcBorders>
            <w:noWrap/>
            <w:hideMark/>
          </w:tcPr>
          <w:p w14:paraId="7012375A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tcBorders>
              <w:top w:val="double" w:sz="4" w:space="0" w:color="auto"/>
            </w:tcBorders>
            <w:noWrap/>
            <w:hideMark/>
          </w:tcPr>
          <w:p w14:paraId="05E25DC0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013" w:type="dxa"/>
            <w:tcBorders>
              <w:top w:val="double" w:sz="4" w:space="0" w:color="auto"/>
              <w:right w:val="double" w:sz="4" w:space="0" w:color="auto"/>
            </w:tcBorders>
            <w:noWrap/>
            <w:hideMark/>
          </w:tcPr>
          <w:p w14:paraId="58335183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tcBorders>
              <w:top w:val="double" w:sz="4" w:space="0" w:color="auto"/>
              <w:left w:val="double" w:sz="4" w:space="0" w:color="auto"/>
            </w:tcBorders>
            <w:noWrap/>
            <w:hideMark/>
          </w:tcPr>
          <w:p w14:paraId="43CAE25C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157" w:type="dxa"/>
            <w:tcBorders>
              <w:top w:val="double" w:sz="4" w:space="0" w:color="auto"/>
            </w:tcBorders>
            <w:noWrap/>
            <w:hideMark/>
          </w:tcPr>
          <w:p w14:paraId="595AC01B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</w:tr>
      <w:tr w:rsidR="00733898" w:rsidRPr="006702DC" w14:paraId="2F9D0BFB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5E3E5553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noWrap/>
            <w:hideMark/>
          </w:tcPr>
          <w:p w14:paraId="185C2D9E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234EBF6C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1F124E7B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157" w:type="dxa"/>
            <w:noWrap/>
            <w:hideMark/>
          </w:tcPr>
          <w:p w14:paraId="1C5979A9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</w:tr>
      <w:tr w:rsidR="00733898" w:rsidRPr="006702DC" w14:paraId="4DCCFE72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36E16FE1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noWrap/>
            <w:hideMark/>
          </w:tcPr>
          <w:p w14:paraId="018DE076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3AE8BA8D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0D498918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157" w:type="dxa"/>
            <w:noWrap/>
            <w:hideMark/>
          </w:tcPr>
          <w:p w14:paraId="591D22CD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</w:tr>
      <w:tr w:rsidR="00733898" w:rsidRPr="006702DC" w14:paraId="2404C170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4C4A2B70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noWrap/>
            <w:hideMark/>
          </w:tcPr>
          <w:p w14:paraId="5471413A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17E02A3C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0DC10350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157" w:type="dxa"/>
            <w:noWrap/>
            <w:hideMark/>
          </w:tcPr>
          <w:p w14:paraId="40A8BA6D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</w:tr>
      <w:tr w:rsidR="00733898" w:rsidRPr="006702DC" w14:paraId="4CA7CC0E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657DB75B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noWrap/>
            <w:hideMark/>
          </w:tcPr>
          <w:p w14:paraId="22F01DD0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70B482C9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580A4B22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157" w:type="dxa"/>
            <w:noWrap/>
            <w:hideMark/>
          </w:tcPr>
          <w:p w14:paraId="1DF149C5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</w:tr>
      <w:tr w:rsidR="00733898" w:rsidRPr="006702DC" w14:paraId="48C62DF7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5C4C057C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noWrap/>
            <w:hideMark/>
          </w:tcPr>
          <w:p w14:paraId="6B7B3C10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71BC1FBB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591A34C1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157" w:type="dxa"/>
            <w:noWrap/>
            <w:hideMark/>
          </w:tcPr>
          <w:p w14:paraId="5D66B8A3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</w:tr>
      <w:tr w:rsidR="00733898" w:rsidRPr="006702DC" w14:paraId="37CECF5A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75DE3405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noWrap/>
            <w:hideMark/>
          </w:tcPr>
          <w:p w14:paraId="687E951B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5B2B1F39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2059B58F" w14:textId="77777777" w:rsidR="00733898" w:rsidRPr="006702DC" w:rsidRDefault="00733898" w:rsidP="00733898">
            <w:pPr>
              <w:pStyle w:val="af6"/>
            </w:pPr>
            <w:r w:rsidRPr="006702DC">
              <w:t>0</w:t>
            </w:r>
          </w:p>
        </w:tc>
        <w:tc>
          <w:tcPr>
            <w:tcW w:w="1157" w:type="dxa"/>
            <w:noWrap/>
            <w:hideMark/>
          </w:tcPr>
          <w:p w14:paraId="2C96FF59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</w:tr>
      <w:tr w:rsidR="00733898" w:rsidRPr="006702DC" w14:paraId="6B531FAA" w14:textId="77777777" w:rsidTr="00733898">
        <w:trPr>
          <w:trHeight w:val="340"/>
        </w:trPr>
        <w:tc>
          <w:tcPr>
            <w:tcW w:w="960" w:type="dxa"/>
            <w:noWrap/>
            <w:hideMark/>
          </w:tcPr>
          <w:p w14:paraId="13F57741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noWrap/>
            <w:hideMark/>
          </w:tcPr>
          <w:p w14:paraId="4AECBDFF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013" w:type="dxa"/>
            <w:tcBorders>
              <w:right w:val="double" w:sz="4" w:space="0" w:color="auto"/>
            </w:tcBorders>
            <w:noWrap/>
            <w:hideMark/>
          </w:tcPr>
          <w:p w14:paraId="7741C11E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960" w:type="dxa"/>
            <w:tcBorders>
              <w:left w:val="double" w:sz="4" w:space="0" w:color="auto"/>
            </w:tcBorders>
            <w:noWrap/>
            <w:hideMark/>
          </w:tcPr>
          <w:p w14:paraId="309A81CD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  <w:tc>
          <w:tcPr>
            <w:tcW w:w="1157" w:type="dxa"/>
            <w:noWrap/>
            <w:hideMark/>
          </w:tcPr>
          <w:p w14:paraId="32727083" w14:textId="77777777" w:rsidR="00733898" w:rsidRPr="006702DC" w:rsidRDefault="00733898" w:rsidP="00733898">
            <w:pPr>
              <w:pStyle w:val="af6"/>
            </w:pPr>
            <w:r w:rsidRPr="006702DC">
              <w:t>1</w:t>
            </w:r>
          </w:p>
        </w:tc>
      </w:tr>
    </w:tbl>
    <w:p w14:paraId="3145320D" w14:textId="77777777" w:rsidR="008D08CD" w:rsidRPr="006702DC" w:rsidRDefault="008D08CD" w:rsidP="008D08CD">
      <w:pPr>
        <w:pStyle w:val="af6"/>
        <w:ind w:leftChars="0"/>
      </w:pPr>
    </w:p>
    <w:p w14:paraId="54FDDB2F" w14:textId="710868D5" w:rsidR="008D08CD" w:rsidRPr="006702DC" w:rsidRDefault="008D08CD" w:rsidP="008D08CD">
      <w:pPr>
        <w:pStyle w:val="af6"/>
        <w:numPr>
          <w:ilvl w:val="0"/>
          <w:numId w:val="19"/>
        </w:numPr>
        <w:ind w:leftChars="0"/>
      </w:pPr>
      <w:r w:rsidRPr="006702DC">
        <w:t>Logic function</w:t>
      </w:r>
    </w:p>
    <w:p w14:paraId="48AD2E70" w14:textId="208C4A01" w:rsidR="008D08CD" w:rsidRPr="006702DC" w:rsidRDefault="00733898" w:rsidP="00733898">
      <w:pPr>
        <w:pStyle w:val="af6"/>
        <w:ind w:leftChars="0"/>
      </w:pPr>
      <w:r w:rsidRPr="006702DC">
        <w:t>s = (a</w:t>
      </w:r>
      <w:proofErr w:type="gramStart"/>
      <w:r w:rsidRPr="006702DC">
        <w:t>’</w:t>
      </w:r>
      <w:proofErr w:type="gramEnd"/>
      <w:r w:rsidRPr="006702DC">
        <w:t>．</w:t>
      </w:r>
      <w:r w:rsidRPr="006702DC">
        <w:t>b</w:t>
      </w:r>
      <w:proofErr w:type="gramStart"/>
      <w:r w:rsidRPr="006702DC">
        <w:t>’</w:t>
      </w:r>
      <w:proofErr w:type="gramEnd"/>
      <w:r w:rsidRPr="006702DC">
        <w:t>．</w:t>
      </w:r>
      <w:proofErr w:type="spellStart"/>
      <w:r w:rsidRPr="006702DC">
        <w:t>cin</w:t>
      </w:r>
      <w:proofErr w:type="spellEnd"/>
      <w:r w:rsidRPr="006702DC">
        <w:t>) +(a</w:t>
      </w:r>
      <w:proofErr w:type="gramStart"/>
      <w:r w:rsidRPr="006702DC">
        <w:t>’</w:t>
      </w:r>
      <w:proofErr w:type="gramEnd"/>
      <w:r w:rsidRPr="006702DC">
        <w:t>．</w:t>
      </w:r>
      <w:r w:rsidRPr="006702DC">
        <w:t>b</w:t>
      </w:r>
      <w:r w:rsidRPr="006702DC">
        <w:t>．</w:t>
      </w:r>
      <w:proofErr w:type="spellStart"/>
      <w:r w:rsidRPr="006702DC">
        <w:t>cin</w:t>
      </w:r>
      <w:proofErr w:type="spellEnd"/>
      <w:proofErr w:type="gramStart"/>
      <w:r w:rsidR="00567CA6" w:rsidRPr="006702DC">
        <w:t>’</w:t>
      </w:r>
      <w:proofErr w:type="gramEnd"/>
      <w:r w:rsidRPr="006702DC">
        <w:t>) +(a</w:t>
      </w:r>
      <w:r w:rsidRPr="006702DC">
        <w:t>．</w:t>
      </w:r>
      <w:r w:rsidRPr="006702DC">
        <w:t>b</w:t>
      </w:r>
      <w:proofErr w:type="gramStart"/>
      <w:r w:rsidRPr="006702DC">
        <w:t>’</w:t>
      </w:r>
      <w:proofErr w:type="gramEnd"/>
      <w:r w:rsidRPr="006702DC">
        <w:t>．</w:t>
      </w:r>
      <w:proofErr w:type="spellStart"/>
      <w:r w:rsidRPr="006702DC">
        <w:t>cin</w:t>
      </w:r>
      <w:proofErr w:type="spellEnd"/>
      <w:proofErr w:type="gramStart"/>
      <w:r w:rsidR="00567CA6" w:rsidRPr="006702DC">
        <w:t>’</w:t>
      </w:r>
      <w:proofErr w:type="gramEnd"/>
      <w:r w:rsidRPr="006702DC">
        <w:t>) +(a</w:t>
      </w:r>
      <w:r w:rsidRPr="006702DC">
        <w:t>．</w:t>
      </w:r>
      <w:r w:rsidRPr="006702DC">
        <w:t>b</w:t>
      </w:r>
      <w:r w:rsidRPr="006702DC">
        <w:t>．</w:t>
      </w:r>
      <w:proofErr w:type="spellStart"/>
      <w:r w:rsidRPr="006702DC">
        <w:t>cin</w:t>
      </w:r>
      <w:proofErr w:type="spellEnd"/>
      <w:r w:rsidRPr="006702DC">
        <w:t>)</w:t>
      </w:r>
    </w:p>
    <w:p w14:paraId="40FFC74E" w14:textId="5A804199" w:rsidR="00567CA6" w:rsidRPr="006702DC" w:rsidRDefault="00567CA6" w:rsidP="00567CA6">
      <w:pPr>
        <w:pStyle w:val="af6"/>
        <w:ind w:leftChars="0"/>
      </w:pPr>
      <w:r w:rsidRPr="006702DC">
        <w:t xml:space="preserve"> = a</w:t>
      </w:r>
      <w:proofErr w:type="gramStart"/>
      <w:r w:rsidRPr="006702DC">
        <w:rPr>
          <w:rFonts w:ascii="新細明體" w:hAnsi="新細明體" w:cs="新細明體" w:hint="eastAsia"/>
        </w:rPr>
        <w:t>⊕</w:t>
      </w:r>
      <w:proofErr w:type="gramEnd"/>
      <w:r w:rsidRPr="006702DC">
        <w:t>b</w:t>
      </w:r>
      <w:r w:rsidRPr="006702DC">
        <w:rPr>
          <w:rFonts w:ascii="新細明體" w:hAnsi="新細明體" w:cs="新細明體" w:hint="eastAsia"/>
        </w:rPr>
        <w:t>⊕</w:t>
      </w:r>
      <w:proofErr w:type="spellStart"/>
      <w:r w:rsidRPr="006702DC">
        <w:t>cin</w:t>
      </w:r>
      <w:proofErr w:type="spellEnd"/>
    </w:p>
    <w:p w14:paraId="056183E5" w14:textId="090D9E98" w:rsidR="00567CA6" w:rsidRPr="006702DC" w:rsidRDefault="00567CA6" w:rsidP="00567CA6">
      <w:pPr>
        <w:pStyle w:val="af6"/>
        <w:ind w:leftChars="0"/>
      </w:pPr>
    </w:p>
    <w:p w14:paraId="4CB19779" w14:textId="1B1BE094" w:rsidR="008D08CD" w:rsidRPr="006702DC" w:rsidRDefault="00567CA6" w:rsidP="00567CA6">
      <w:pPr>
        <w:pStyle w:val="af6"/>
        <w:ind w:leftChars="0"/>
      </w:pPr>
      <w:proofErr w:type="spellStart"/>
      <w:r w:rsidRPr="006702DC">
        <w:t>cout</w:t>
      </w:r>
      <w:proofErr w:type="spellEnd"/>
      <w:r w:rsidRPr="006702DC">
        <w:t xml:space="preserve"> = a</w:t>
      </w:r>
      <w:r w:rsidRPr="006702DC">
        <w:t>．</w:t>
      </w:r>
      <w:r w:rsidRPr="006702DC">
        <w:t>b + b</w:t>
      </w:r>
      <w:r w:rsidRPr="006702DC">
        <w:t>．</w:t>
      </w:r>
      <w:proofErr w:type="spellStart"/>
      <w:r w:rsidRPr="006702DC">
        <w:t>cin</w:t>
      </w:r>
      <w:proofErr w:type="spellEnd"/>
      <w:r w:rsidRPr="006702DC">
        <w:t xml:space="preserve"> + a</w:t>
      </w:r>
      <w:r w:rsidRPr="006702DC">
        <w:t>．</w:t>
      </w:r>
      <w:proofErr w:type="spellStart"/>
      <w:r w:rsidRPr="006702DC">
        <w:t>cin</w:t>
      </w:r>
      <w:proofErr w:type="spellEnd"/>
    </w:p>
    <w:p w14:paraId="17835D44" w14:textId="7604689B" w:rsidR="00567CA6" w:rsidRPr="006702DC" w:rsidRDefault="004C67E9" w:rsidP="00567CA6">
      <w:pPr>
        <w:pStyle w:val="af6"/>
        <w:numPr>
          <w:ilvl w:val="0"/>
          <w:numId w:val="26"/>
        </w:numPr>
        <w:ind w:leftChars="0"/>
      </w:pPr>
      <w:r w:rsidRPr="006702DC">
        <w:t>Simulation</w:t>
      </w:r>
    </w:p>
    <w:p w14:paraId="222DF733" w14:textId="449CA8BF" w:rsidR="004C67E9" w:rsidRPr="006702DC" w:rsidRDefault="004C67E9" w:rsidP="004C67E9">
      <w:pPr>
        <w:pStyle w:val="af6"/>
        <w:ind w:leftChars="0"/>
      </w:pPr>
      <w:r w:rsidRPr="006702DC">
        <w:rPr>
          <w:noProof/>
        </w:rPr>
        <w:drawing>
          <wp:inline distT="0" distB="0" distL="0" distR="0" wp14:anchorId="7F5476C3" wp14:editId="0B573EDA">
            <wp:extent cx="5121892" cy="1212850"/>
            <wp:effectExtent l="0" t="0" r="317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30" t="19667" r="20967" b="55705"/>
                    <a:stretch/>
                  </pic:blipFill>
                  <pic:spPr bwMode="auto">
                    <a:xfrm>
                      <a:off x="0" y="0"/>
                      <a:ext cx="5126531" cy="121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8A24" w14:textId="77777777" w:rsidR="004C67E9" w:rsidRPr="006702DC" w:rsidRDefault="004C67E9">
      <w:pPr>
        <w:widowControl/>
      </w:pPr>
      <w:r w:rsidRPr="006702DC">
        <w:br w:type="page"/>
      </w:r>
    </w:p>
    <w:p w14:paraId="3BB771A1" w14:textId="57C571F5" w:rsidR="00F5629C" w:rsidRPr="006702DC" w:rsidRDefault="00F5629C" w:rsidP="00DB446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lastRenderedPageBreak/>
        <w:t>Lab1_2</w:t>
      </w:r>
    </w:p>
    <w:p w14:paraId="1C0F2D88" w14:textId="7048EBAF" w:rsidR="00DB446D" w:rsidRPr="006702DC" w:rsidRDefault="0070410A" w:rsidP="00DB446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Design Specification</w:t>
      </w:r>
    </w:p>
    <w:p w14:paraId="26CB307B" w14:textId="15FFCE84" w:rsidR="00455DAD" w:rsidRPr="006702DC" w:rsidRDefault="00455DAD" w:rsidP="004C67E9">
      <w:pPr>
        <w:pStyle w:val="af6"/>
        <w:numPr>
          <w:ilvl w:val="0"/>
          <w:numId w:val="26"/>
        </w:numPr>
        <w:ind w:leftChars="0"/>
      </w:pPr>
      <w:r w:rsidRPr="006702DC">
        <w:t xml:space="preserve">For a 4-bit </w:t>
      </w:r>
      <w:r w:rsidR="00F5629C" w:rsidRPr="006702DC">
        <w:t>full adder</w:t>
      </w:r>
      <w:r w:rsidRPr="006702DC">
        <w:t xml:space="preserve">: </w:t>
      </w:r>
    </w:p>
    <w:p w14:paraId="68B24EAA" w14:textId="06F9E449" w:rsidR="00455DAD" w:rsidRPr="006702DC" w:rsidRDefault="00455DAD" w:rsidP="00455DAD">
      <w:pPr>
        <w:ind w:left="480"/>
      </w:pPr>
      <w:r w:rsidRPr="006702DC">
        <w:t>Input</w:t>
      </w:r>
      <w:r w:rsidR="00F5629C" w:rsidRPr="006702DC">
        <w:t xml:space="preserve">: </w:t>
      </w:r>
      <w:proofErr w:type="gramStart"/>
      <w:r w:rsidR="00F5629C" w:rsidRPr="006702DC">
        <w:t>a[</w:t>
      </w:r>
      <w:proofErr w:type="gramEnd"/>
      <w:r w:rsidR="00F5629C" w:rsidRPr="006702DC">
        <w:t xml:space="preserve">3:0], b[3:0], </w:t>
      </w:r>
      <w:proofErr w:type="spellStart"/>
      <w:r w:rsidR="00F5629C" w:rsidRPr="006702DC">
        <w:t>cin</w:t>
      </w:r>
      <w:proofErr w:type="spellEnd"/>
      <w:r w:rsidR="00F5629C" w:rsidRPr="006702DC">
        <w:t>.</w:t>
      </w:r>
    </w:p>
    <w:p w14:paraId="53EFBB9A" w14:textId="081E218D" w:rsidR="00455DAD" w:rsidRPr="006702DC" w:rsidRDefault="00455DAD" w:rsidP="00455DAD">
      <w:pPr>
        <w:ind w:left="480"/>
      </w:pPr>
      <w:r w:rsidRPr="006702DC">
        <w:t>Output</w:t>
      </w:r>
      <w:r w:rsidR="00EE0539" w:rsidRPr="006702DC">
        <w:t xml:space="preserve">: </w:t>
      </w:r>
      <w:proofErr w:type="gramStart"/>
      <w:r w:rsidR="00F5629C" w:rsidRPr="006702DC">
        <w:t>s[</w:t>
      </w:r>
      <w:proofErr w:type="gramEnd"/>
      <w:r w:rsidR="00F5629C" w:rsidRPr="006702DC">
        <w:t xml:space="preserve">3:0], </w:t>
      </w:r>
      <w:proofErr w:type="spellStart"/>
      <w:r w:rsidR="00F5629C" w:rsidRPr="006702DC">
        <w:t>cout</w:t>
      </w:r>
      <w:proofErr w:type="spellEnd"/>
      <w:r w:rsidR="00D16585" w:rsidRPr="006702DC">
        <w:t>.</w:t>
      </w:r>
    </w:p>
    <w:p w14:paraId="6FF69CED" w14:textId="044EDFC0" w:rsidR="00DB446D" w:rsidRPr="006702DC" w:rsidRDefault="0070410A" w:rsidP="00DB446D">
      <w:pPr>
        <w:numPr>
          <w:ilvl w:val="0"/>
          <w:numId w:val="17"/>
        </w:numPr>
      </w:pPr>
      <w:r w:rsidRPr="006702DC">
        <w:rPr>
          <w:szCs w:val="24"/>
        </w:rPr>
        <w:t>Draw the block diagram of the design.</w:t>
      </w:r>
    </w:p>
    <w:p w14:paraId="62EF2356" w14:textId="5B561D51" w:rsidR="00DB446D" w:rsidRPr="006702DC" w:rsidRDefault="004C67E9" w:rsidP="007B577C">
      <w:pPr>
        <w:jc w:val="center"/>
        <w:rPr>
          <w:b/>
          <w:sz w:val="28"/>
          <w:szCs w:val="28"/>
        </w:rPr>
      </w:pPr>
      <w:r w:rsidRPr="006702DC">
        <w:rPr>
          <w:b/>
          <w:noProof/>
          <w:sz w:val="28"/>
          <w:szCs w:val="28"/>
        </w:rPr>
        <w:drawing>
          <wp:inline distT="0" distB="0" distL="0" distR="0" wp14:anchorId="5E35227F" wp14:editId="0D21BD52">
            <wp:extent cx="1727875" cy="4902480"/>
            <wp:effectExtent l="0" t="6032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279033_412592949497114_4930308004072390656_n.jpg"/>
                    <pic:cNvPicPr/>
                  </pic:nvPicPr>
                  <pic:blipFill rotWithShape="1">
                    <a:blip r:embed="rId9"/>
                    <a:srcRect l="28603" t="10838" r="41997" b="26601"/>
                    <a:stretch/>
                  </pic:blipFill>
                  <pic:spPr bwMode="auto">
                    <a:xfrm rot="16200000">
                      <a:off x="0" y="0"/>
                      <a:ext cx="1729905" cy="490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8119" w14:textId="77777777" w:rsidR="004C67E9" w:rsidRPr="006702DC" w:rsidRDefault="004C67E9" w:rsidP="007B577C">
      <w:pPr>
        <w:jc w:val="center"/>
        <w:rPr>
          <w:b/>
          <w:sz w:val="28"/>
          <w:szCs w:val="28"/>
        </w:rPr>
      </w:pPr>
    </w:p>
    <w:p w14:paraId="0E6D60AD" w14:textId="0BB524C9" w:rsidR="004C67E9" w:rsidRPr="006702DC" w:rsidRDefault="004C67E9" w:rsidP="007B577C">
      <w:pPr>
        <w:jc w:val="center"/>
        <w:rPr>
          <w:b/>
          <w:sz w:val="28"/>
          <w:szCs w:val="28"/>
        </w:rPr>
      </w:pPr>
      <w:r w:rsidRPr="006702DC">
        <w:rPr>
          <w:b/>
          <w:noProof/>
          <w:sz w:val="28"/>
          <w:szCs w:val="28"/>
        </w:rPr>
        <w:drawing>
          <wp:inline distT="0" distB="0" distL="0" distR="0" wp14:anchorId="3F50F721" wp14:editId="6F783C0D">
            <wp:extent cx="3105150" cy="394840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040340_583343065476334_6041833518663729152_n.jpg"/>
                    <pic:cNvPicPr/>
                  </pic:nvPicPr>
                  <pic:blipFill rotWithShape="1">
                    <a:blip r:embed="rId10"/>
                    <a:srcRect l="14151" t="21527" r="23461" b="18977"/>
                    <a:stretch/>
                  </pic:blipFill>
                  <pic:spPr bwMode="auto">
                    <a:xfrm>
                      <a:off x="0" y="0"/>
                      <a:ext cx="3109130" cy="395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0F2D" w14:textId="77777777" w:rsidR="007B577C" w:rsidRPr="006702DC" w:rsidRDefault="007B577C" w:rsidP="00DB446D">
      <w:pPr>
        <w:rPr>
          <w:b/>
          <w:sz w:val="28"/>
          <w:szCs w:val="28"/>
        </w:rPr>
      </w:pPr>
    </w:p>
    <w:p w14:paraId="4971419E" w14:textId="77777777" w:rsidR="004C67E9" w:rsidRPr="006702DC" w:rsidRDefault="004C67E9">
      <w:pPr>
        <w:widowControl/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br w:type="page"/>
      </w:r>
    </w:p>
    <w:p w14:paraId="0B2B822C" w14:textId="66724941" w:rsidR="00DB446D" w:rsidRPr="006702DC" w:rsidRDefault="0070410A" w:rsidP="00DB446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lastRenderedPageBreak/>
        <w:t>Design Implementation</w:t>
      </w:r>
    </w:p>
    <w:p w14:paraId="1686A1D0" w14:textId="2D46FCAE" w:rsidR="004C67E9" w:rsidRPr="006702DC" w:rsidRDefault="004C67E9" w:rsidP="008D08CD">
      <w:pPr>
        <w:pStyle w:val="af6"/>
        <w:numPr>
          <w:ilvl w:val="0"/>
          <w:numId w:val="19"/>
        </w:numPr>
        <w:ind w:leftChars="0"/>
      </w:pPr>
      <w:r w:rsidRPr="006702DC">
        <w:t>Truth table</w:t>
      </w:r>
    </w:p>
    <w:tbl>
      <w:tblPr>
        <w:tblStyle w:val="af2"/>
        <w:tblW w:w="0" w:type="auto"/>
        <w:tblInd w:w="480" w:type="dxa"/>
        <w:tblLook w:val="04A0" w:firstRow="1" w:lastRow="0" w:firstColumn="1" w:lastColumn="0" w:noHBand="0" w:noVBand="1"/>
      </w:tblPr>
      <w:tblGrid>
        <w:gridCol w:w="4889"/>
        <w:gridCol w:w="4881"/>
      </w:tblGrid>
      <w:tr w:rsidR="004C67E9" w:rsidRPr="006702DC" w14:paraId="60B90953" w14:textId="77777777" w:rsidTr="003630B9">
        <w:tc>
          <w:tcPr>
            <w:tcW w:w="4889" w:type="dxa"/>
          </w:tcPr>
          <w:p w14:paraId="03D7FC46" w14:textId="26FEA491" w:rsidR="004C67E9" w:rsidRPr="006702DC" w:rsidRDefault="004C67E9" w:rsidP="004C67E9">
            <w:pPr>
              <w:pStyle w:val="af6"/>
              <w:ind w:leftChars="0" w:left="0"/>
            </w:pPr>
            <w:r w:rsidRPr="006702DC">
              <w:t>Binary</w:t>
            </w:r>
          </w:p>
        </w:tc>
        <w:tc>
          <w:tcPr>
            <w:tcW w:w="4881" w:type="dxa"/>
          </w:tcPr>
          <w:p w14:paraId="0FF5B8A3" w14:textId="7D279FAA" w:rsidR="004C67E9" w:rsidRPr="006702DC" w:rsidRDefault="004C67E9" w:rsidP="004C67E9">
            <w:pPr>
              <w:pStyle w:val="af6"/>
              <w:ind w:leftChars="0" w:left="0"/>
            </w:pPr>
            <w:r w:rsidRPr="006702DC">
              <w:t>BCD</w:t>
            </w:r>
          </w:p>
        </w:tc>
      </w:tr>
      <w:tr w:rsidR="003630B9" w:rsidRPr="006702DC" w14:paraId="5E24EC12" w14:textId="77777777" w:rsidTr="003630B9">
        <w:tc>
          <w:tcPr>
            <w:tcW w:w="4889" w:type="dxa"/>
          </w:tcPr>
          <w:p w14:paraId="35A79343" w14:textId="1943E1F8" w:rsidR="003630B9" w:rsidRPr="006702DC" w:rsidRDefault="003630B9" w:rsidP="003630B9">
            <w:pPr>
              <w:pStyle w:val="af6"/>
              <w:ind w:leftChars="0" w:left="0"/>
            </w:pPr>
            <w:r w:rsidRPr="006702DC">
              <w:t xml:space="preserve">0000 0000 </w:t>
            </w:r>
          </w:p>
        </w:tc>
        <w:tc>
          <w:tcPr>
            <w:tcW w:w="4881" w:type="dxa"/>
          </w:tcPr>
          <w:p w14:paraId="78C95092" w14:textId="4397E8BD" w:rsidR="003630B9" w:rsidRPr="006702DC" w:rsidRDefault="003630B9" w:rsidP="003630B9">
            <w:pPr>
              <w:pStyle w:val="af6"/>
              <w:ind w:leftChars="0" w:left="0"/>
            </w:pPr>
            <w:r w:rsidRPr="006702DC">
              <w:t xml:space="preserve">0000 0000 </w:t>
            </w:r>
          </w:p>
        </w:tc>
      </w:tr>
      <w:tr w:rsidR="003630B9" w:rsidRPr="006702DC" w14:paraId="4073979A" w14:textId="77777777" w:rsidTr="003630B9">
        <w:tc>
          <w:tcPr>
            <w:tcW w:w="4889" w:type="dxa"/>
          </w:tcPr>
          <w:p w14:paraId="49815245" w14:textId="15E0BB15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0000 0001</w:t>
            </w:r>
          </w:p>
        </w:tc>
        <w:tc>
          <w:tcPr>
            <w:tcW w:w="4881" w:type="dxa"/>
          </w:tcPr>
          <w:p w14:paraId="013DF1D8" w14:textId="35C87879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0000 0001</w:t>
            </w:r>
          </w:p>
        </w:tc>
      </w:tr>
      <w:tr w:rsidR="003630B9" w:rsidRPr="006702DC" w14:paraId="04937EAC" w14:textId="77777777" w:rsidTr="003630B9">
        <w:tc>
          <w:tcPr>
            <w:tcW w:w="4889" w:type="dxa"/>
          </w:tcPr>
          <w:p w14:paraId="2D8BC843" w14:textId="0D8EBDCC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0000 0010</w:t>
            </w:r>
          </w:p>
        </w:tc>
        <w:tc>
          <w:tcPr>
            <w:tcW w:w="4881" w:type="dxa"/>
          </w:tcPr>
          <w:p w14:paraId="668E850F" w14:textId="66C27D51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0000 0010</w:t>
            </w:r>
          </w:p>
        </w:tc>
      </w:tr>
      <w:tr w:rsidR="003630B9" w:rsidRPr="006702DC" w14:paraId="2C2B5633" w14:textId="77777777" w:rsidTr="003630B9">
        <w:tc>
          <w:tcPr>
            <w:tcW w:w="4889" w:type="dxa"/>
          </w:tcPr>
          <w:p w14:paraId="296F4761" w14:textId="2A93858F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0000 0011</w:t>
            </w:r>
          </w:p>
        </w:tc>
        <w:tc>
          <w:tcPr>
            <w:tcW w:w="4881" w:type="dxa"/>
          </w:tcPr>
          <w:p w14:paraId="2D12253D" w14:textId="4E4E7194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0000 0011</w:t>
            </w:r>
          </w:p>
        </w:tc>
      </w:tr>
      <w:tr w:rsidR="003630B9" w:rsidRPr="006702DC" w14:paraId="5B12B37C" w14:textId="77777777" w:rsidTr="003630B9">
        <w:tc>
          <w:tcPr>
            <w:tcW w:w="4889" w:type="dxa"/>
          </w:tcPr>
          <w:p w14:paraId="1596AF7B" w14:textId="2F3E00C5" w:rsidR="003630B9" w:rsidRPr="006702DC" w:rsidRDefault="003630B9" w:rsidP="003630B9">
            <w:pPr>
              <w:pStyle w:val="af6"/>
              <w:ind w:leftChars="0" w:left="0"/>
            </w:pPr>
            <w:r w:rsidRPr="006702DC">
              <w:t xml:space="preserve">0000 0100 </w:t>
            </w:r>
          </w:p>
        </w:tc>
        <w:tc>
          <w:tcPr>
            <w:tcW w:w="4881" w:type="dxa"/>
          </w:tcPr>
          <w:p w14:paraId="50D6CA10" w14:textId="32681CD9" w:rsidR="003630B9" w:rsidRPr="006702DC" w:rsidRDefault="003630B9" w:rsidP="003630B9">
            <w:pPr>
              <w:pStyle w:val="af6"/>
              <w:ind w:leftChars="0" w:left="0"/>
            </w:pPr>
            <w:r w:rsidRPr="006702DC">
              <w:t xml:space="preserve">0000 0100 </w:t>
            </w:r>
          </w:p>
        </w:tc>
      </w:tr>
      <w:tr w:rsidR="003630B9" w:rsidRPr="006702DC" w14:paraId="4D6C6C32" w14:textId="77777777" w:rsidTr="003630B9">
        <w:tc>
          <w:tcPr>
            <w:tcW w:w="4889" w:type="dxa"/>
          </w:tcPr>
          <w:p w14:paraId="777C768F" w14:textId="1C0DB688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0000 0101</w:t>
            </w:r>
          </w:p>
        </w:tc>
        <w:tc>
          <w:tcPr>
            <w:tcW w:w="4881" w:type="dxa"/>
          </w:tcPr>
          <w:p w14:paraId="7CDD35F8" w14:textId="5F2781C1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0000 0101</w:t>
            </w:r>
          </w:p>
        </w:tc>
      </w:tr>
      <w:tr w:rsidR="003630B9" w:rsidRPr="006702DC" w14:paraId="229CE069" w14:textId="77777777" w:rsidTr="003630B9">
        <w:tc>
          <w:tcPr>
            <w:tcW w:w="4889" w:type="dxa"/>
          </w:tcPr>
          <w:p w14:paraId="537F92CE" w14:textId="1A32700D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0000 0110</w:t>
            </w:r>
          </w:p>
        </w:tc>
        <w:tc>
          <w:tcPr>
            <w:tcW w:w="4881" w:type="dxa"/>
          </w:tcPr>
          <w:p w14:paraId="602FBE1A" w14:textId="09A9A98D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0000 0110</w:t>
            </w:r>
          </w:p>
        </w:tc>
      </w:tr>
      <w:tr w:rsidR="003630B9" w:rsidRPr="006702DC" w14:paraId="76B44025" w14:textId="77777777" w:rsidTr="003630B9">
        <w:tc>
          <w:tcPr>
            <w:tcW w:w="4889" w:type="dxa"/>
          </w:tcPr>
          <w:p w14:paraId="18C70101" w14:textId="35C6153B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0000 0111</w:t>
            </w:r>
          </w:p>
        </w:tc>
        <w:tc>
          <w:tcPr>
            <w:tcW w:w="4881" w:type="dxa"/>
          </w:tcPr>
          <w:p w14:paraId="257E3B43" w14:textId="4CDA30EE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0000 0111</w:t>
            </w:r>
          </w:p>
        </w:tc>
      </w:tr>
      <w:tr w:rsidR="003630B9" w:rsidRPr="006702DC" w14:paraId="7A609648" w14:textId="77777777" w:rsidTr="003630B9">
        <w:tc>
          <w:tcPr>
            <w:tcW w:w="4889" w:type="dxa"/>
          </w:tcPr>
          <w:p w14:paraId="5B7886C2" w14:textId="459F2A29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0000 1000</w:t>
            </w:r>
          </w:p>
        </w:tc>
        <w:tc>
          <w:tcPr>
            <w:tcW w:w="4881" w:type="dxa"/>
          </w:tcPr>
          <w:p w14:paraId="39D6A40F" w14:textId="699408D4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0000 1000</w:t>
            </w:r>
          </w:p>
        </w:tc>
      </w:tr>
      <w:tr w:rsidR="003630B9" w:rsidRPr="006702DC" w14:paraId="7F76C664" w14:textId="77777777" w:rsidTr="003630B9">
        <w:tc>
          <w:tcPr>
            <w:tcW w:w="4889" w:type="dxa"/>
          </w:tcPr>
          <w:p w14:paraId="79E13811" w14:textId="31808200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0000 1001</w:t>
            </w:r>
          </w:p>
        </w:tc>
        <w:tc>
          <w:tcPr>
            <w:tcW w:w="4881" w:type="dxa"/>
          </w:tcPr>
          <w:p w14:paraId="5030E966" w14:textId="6F239C35" w:rsidR="003630B9" w:rsidRPr="006702DC" w:rsidRDefault="003630B9" w:rsidP="003630B9">
            <w:pPr>
              <w:pStyle w:val="af6"/>
              <w:ind w:leftChars="0" w:left="0"/>
            </w:pPr>
            <w:r w:rsidRPr="006702DC">
              <w:t>0000 1001</w:t>
            </w:r>
          </w:p>
        </w:tc>
      </w:tr>
      <w:tr w:rsidR="004C67E9" w:rsidRPr="006702DC" w14:paraId="2725CA33" w14:textId="77777777" w:rsidTr="003630B9">
        <w:tc>
          <w:tcPr>
            <w:tcW w:w="4889" w:type="dxa"/>
          </w:tcPr>
          <w:p w14:paraId="5A87E83A" w14:textId="18BACD37" w:rsidR="004C67E9" w:rsidRPr="006702DC" w:rsidRDefault="004C67E9" w:rsidP="004C67E9">
            <w:pPr>
              <w:pStyle w:val="af6"/>
              <w:ind w:leftChars="0" w:left="0"/>
            </w:pPr>
            <w:r w:rsidRPr="006702DC">
              <w:t>0000 1010</w:t>
            </w:r>
          </w:p>
        </w:tc>
        <w:tc>
          <w:tcPr>
            <w:tcW w:w="4881" w:type="dxa"/>
          </w:tcPr>
          <w:p w14:paraId="2AE4D0AA" w14:textId="04C10BD7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0001 0000</w:t>
            </w:r>
          </w:p>
        </w:tc>
      </w:tr>
      <w:tr w:rsidR="004C67E9" w:rsidRPr="006702DC" w14:paraId="600D5982" w14:textId="77777777" w:rsidTr="003630B9">
        <w:tc>
          <w:tcPr>
            <w:tcW w:w="4889" w:type="dxa"/>
          </w:tcPr>
          <w:p w14:paraId="46464F9C" w14:textId="323F24D0" w:rsidR="004C67E9" w:rsidRPr="006702DC" w:rsidRDefault="004C67E9" w:rsidP="004C67E9">
            <w:pPr>
              <w:pStyle w:val="af6"/>
              <w:ind w:leftChars="0" w:left="0"/>
            </w:pPr>
            <w:r w:rsidRPr="006702DC">
              <w:t>0000 1011</w:t>
            </w:r>
          </w:p>
        </w:tc>
        <w:tc>
          <w:tcPr>
            <w:tcW w:w="4881" w:type="dxa"/>
          </w:tcPr>
          <w:p w14:paraId="1268F861" w14:textId="3E734ABB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0001 0001</w:t>
            </w:r>
          </w:p>
        </w:tc>
      </w:tr>
      <w:tr w:rsidR="004C67E9" w:rsidRPr="006702DC" w14:paraId="063034CD" w14:textId="77777777" w:rsidTr="003630B9">
        <w:tc>
          <w:tcPr>
            <w:tcW w:w="4889" w:type="dxa"/>
          </w:tcPr>
          <w:p w14:paraId="335E50B4" w14:textId="433BF03B" w:rsidR="004C67E9" w:rsidRPr="006702DC" w:rsidRDefault="003630B9" w:rsidP="004C67E9">
            <w:pPr>
              <w:pStyle w:val="af6"/>
              <w:ind w:leftChars="0" w:left="0"/>
            </w:pPr>
            <w:r w:rsidRPr="006702DC">
              <w:t>0000 1100</w:t>
            </w:r>
          </w:p>
        </w:tc>
        <w:tc>
          <w:tcPr>
            <w:tcW w:w="4881" w:type="dxa"/>
          </w:tcPr>
          <w:p w14:paraId="444AD73E" w14:textId="294C0CC5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0001 0010</w:t>
            </w:r>
          </w:p>
        </w:tc>
      </w:tr>
      <w:tr w:rsidR="004C67E9" w:rsidRPr="006702DC" w14:paraId="371193D6" w14:textId="77777777" w:rsidTr="003630B9">
        <w:tc>
          <w:tcPr>
            <w:tcW w:w="4889" w:type="dxa"/>
          </w:tcPr>
          <w:p w14:paraId="4D13EEB5" w14:textId="4082AF97" w:rsidR="004C67E9" w:rsidRPr="006702DC" w:rsidRDefault="003630B9" w:rsidP="004C67E9">
            <w:pPr>
              <w:pStyle w:val="af6"/>
              <w:ind w:leftChars="0" w:left="0"/>
            </w:pPr>
            <w:r w:rsidRPr="006702DC">
              <w:t>0000 1101</w:t>
            </w:r>
          </w:p>
        </w:tc>
        <w:tc>
          <w:tcPr>
            <w:tcW w:w="4881" w:type="dxa"/>
          </w:tcPr>
          <w:p w14:paraId="10B97D88" w14:textId="6A5587D1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0001 0011</w:t>
            </w:r>
          </w:p>
        </w:tc>
      </w:tr>
      <w:tr w:rsidR="004C67E9" w:rsidRPr="006702DC" w14:paraId="7FA60AD1" w14:textId="77777777" w:rsidTr="003630B9">
        <w:tc>
          <w:tcPr>
            <w:tcW w:w="4889" w:type="dxa"/>
          </w:tcPr>
          <w:p w14:paraId="337B0C6D" w14:textId="72BF65B5" w:rsidR="004C67E9" w:rsidRPr="006702DC" w:rsidRDefault="003630B9" w:rsidP="004C67E9">
            <w:pPr>
              <w:pStyle w:val="af6"/>
              <w:ind w:leftChars="0" w:left="0"/>
            </w:pPr>
            <w:r w:rsidRPr="006702DC">
              <w:t>0000 1110</w:t>
            </w:r>
          </w:p>
        </w:tc>
        <w:tc>
          <w:tcPr>
            <w:tcW w:w="4881" w:type="dxa"/>
          </w:tcPr>
          <w:p w14:paraId="12988153" w14:textId="099844C6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0001 0100</w:t>
            </w:r>
          </w:p>
        </w:tc>
      </w:tr>
      <w:tr w:rsidR="004C67E9" w:rsidRPr="006702DC" w14:paraId="7F9D2360" w14:textId="77777777" w:rsidTr="003630B9">
        <w:tc>
          <w:tcPr>
            <w:tcW w:w="4889" w:type="dxa"/>
          </w:tcPr>
          <w:p w14:paraId="39FDA42D" w14:textId="4351A9BA" w:rsidR="004C67E9" w:rsidRPr="006702DC" w:rsidRDefault="003630B9" w:rsidP="004C67E9">
            <w:pPr>
              <w:pStyle w:val="af6"/>
              <w:ind w:leftChars="0" w:left="0"/>
            </w:pPr>
            <w:r w:rsidRPr="006702DC">
              <w:t>0000 1111</w:t>
            </w:r>
          </w:p>
        </w:tc>
        <w:tc>
          <w:tcPr>
            <w:tcW w:w="4881" w:type="dxa"/>
          </w:tcPr>
          <w:p w14:paraId="529029B7" w14:textId="17B1F851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0001 0101</w:t>
            </w:r>
          </w:p>
        </w:tc>
      </w:tr>
      <w:tr w:rsidR="004C67E9" w:rsidRPr="006702DC" w14:paraId="0611A556" w14:textId="77777777" w:rsidTr="003630B9">
        <w:tc>
          <w:tcPr>
            <w:tcW w:w="4889" w:type="dxa"/>
          </w:tcPr>
          <w:p w14:paraId="5D321AFA" w14:textId="14409A17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0001 0000</w:t>
            </w:r>
          </w:p>
        </w:tc>
        <w:tc>
          <w:tcPr>
            <w:tcW w:w="4881" w:type="dxa"/>
          </w:tcPr>
          <w:p w14:paraId="6641D191" w14:textId="6A790C05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0001 0110</w:t>
            </w:r>
          </w:p>
        </w:tc>
      </w:tr>
      <w:tr w:rsidR="004C67E9" w:rsidRPr="006702DC" w14:paraId="57E488AA" w14:textId="77777777" w:rsidTr="003630B9">
        <w:tc>
          <w:tcPr>
            <w:tcW w:w="4889" w:type="dxa"/>
          </w:tcPr>
          <w:p w14:paraId="6B3DF3D4" w14:textId="127F1ECF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0001 0001</w:t>
            </w:r>
          </w:p>
        </w:tc>
        <w:tc>
          <w:tcPr>
            <w:tcW w:w="4881" w:type="dxa"/>
          </w:tcPr>
          <w:p w14:paraId="42BFEC99" w14:textId="671EC6A8" w:rsidR="004C67E9" w:rsidRPr="006702DC" w:rsidRDefault="003630B9" w:rsidP="004C67E9">
            <w:pPr>
              <w:pStyle w:val="af6"/>
              <w:ind w:leftChars="0" w:left="0"/>
            </w:pPr>
            <w:r w:rsidRPr="006702DC">
              <w:t>0001 0111</w:t>
            </w:r>
          </w:p>
        </w:tc>
      </w:tr>
      <w:tr w:rsidR="003630B9" w:rsidRPr="006702DC" w14:paraId="5EBBF7CB" w14:textId="77777777" w:rsidTr="003630B9">
        <w:tc>
          <w:tcPr>
            <w:tcW w:w="4889" w:type="dxa"/>
          </w:tcPr>
          <w:p w14:paraId="668822A2" w14:textId="06E9213B" w:rsidR="003630B9" w:rsidRPr="006702DC" w:rsidRDefault="003630B9" w:rsidP="004C67E9">
            <w:pPr>
              <w:pStyle w:val="af6"/>
              <w:ind w:leftChars="0" w:left="0"/>
            </w:pPr>
            <w:r w:rsidRPr="006702DC">
              <w:t>0001 0010</w:t>
            </w:r>
          </w:p>
        </w:tc>
        <w:tc>
          <w:tcPr>
            <w:tcW w:w="4881" w:type="dxa"/>
          </w:tcPr>
          <w:p w14:paraId="0FA597C4" w14:textId="69390E30" w:rsidR="003630B9" w:rsidRPr="006702DC" w:rsidRDefault="003630B9" w:rsidP="004C67E9">
            <w:pPr>
              <w:pStyle w:val="af6"/>
              <w:ind w:leftChars="0" w:left="0"/>
            </w:pPr>
            <w:r w:rsidRPr="006702DC">
              <w:t>0001 1000</w:t>
            </w:r>
          </w:p>
        </w:tc>
      </w:tr>
    </w:tbl>
    <w:p w14:paraId="448A6150" w14:textId="666343B4" w:rsidR="008D08CD" w:rsidRPr="006702DC" w:rsidRDefault="008D08CD" w:rsidP="008D08CD">
      <w:pPr>
        <w:pStyle w:val="af6"/>
        <w:numPr>
          <w:ilvl w:val="0"/>
          <w:numId w:val="19"/>
        </w:numPr>
        <w:ind w:leftChars="0"/>
      </w:pPr>
      <w:r w:rsidRPr="006702DC">
        <w:t>Logic function</w:t>
      </w:r>
    </w:p>
    <w:p w14:paraId="4ABC32B2" w14:textId="6C3DB526" w:rsidR="008E4B84" w:rsidRPr="006702DC" w:rsidRDefault="008E4B84" w:rsidP="008E4B84">
      <w:pPr>
        <w:ind w:leftChars="200" w:left="480"/>
      </w:pPr>
      <w:r w:rsidRPr="006702DC">
        <w:t>If (</w:t>
      </w:r>
      <w:proofErr w:type="spellStart"/>
      <w:r w:rsidRPr="006702DC">
        <w:t>a+b+</w:t>
      </w:r>
      <w:proofErr w:type="gramStart"/>
      <w:r w:rsidRPr="006702DC">
        <w:t>ci</w:t>
      </w:r>
      <w:proofErr w:type="spellEnd"/>
      <w:r w:rsidRPr="006702DC">
        <w:t xml:space="preserve"> )</w:t>
      </w:r>
      <w:proofErr w:type="gramEnd"/>
      <w:r w:rsidRPr="006702DC">
        <w:t>&gt; 9, then co=1 s=(</w:t>
      </w:r>
      <w:proofErr w:type="spellStart"/>
      <w:r w:rsidRPr="006702DC">
        <w:t>a+b+ci</w:t>
      </w:r>
      <w:proofErr w:type="spellEnd"/>
      <w:r w:rsidRPr="006702DC">
        <w:t>)+6;</w:t>
      </w:r>
    </w:p>
    <w:p w14:paraId="17F32570" w14:textId="77777777" w:rsidR="008E4B84" w:rsidRPr="006702DC" w:rsidRDefault="008E4B84" w:rsidP="008E4B84">
      <w:pPr>
        <w:ind w:leftChars="200" w:left="480"/>
      </w:pPr>
      <w:r w:rsidRPr="006702DC">
        <w:t>If (</w:t>
      </w:r>
      <w:proofErr w:type="spellStart"/>
      <w:r w:rsidRPr="006702DC">
        <w:t>a+b+</w:t>
      </w:r>
      <w:proofErr w:type="gramStart"/>
      <w:r w:rsidRPr="006702DC">
        <w:t>ci</w:t>
      </w:r>
      <w:proofErr w:type="spellEnd"/>
      <w:r w:rsidRPr="006702DC">
        <w:t xml:space="preserve"> )</w:t>
      </w:r>
      <w:proofErr w:type="gramEnd"/>
      <w:r w:rsidRPr="006702DC">
        <w:t>≤ 9, then co=0 s=(</w:t>
      </w:r>
      <w:proofErr w:type="spellStart"/>
      <w:r w:rsidRPr="006702DC">
        <w:t>a+b+ci</w:t>
      </w:r>
      <w:proofErr w:type="spellEnd"/>
      <w:r w:rsidRPr="006702DC">
        <w:t>)</w:t>
      </w:r>
    </w:p>
    <w:p w14:paraId="2367CFB8" w14:textId="22259C8A" w:rsidR="004C67E9" w:rsidRPr="006702DC" w:rsidRDefault="004C67E9" w:rsidP="008E4B84">
      <w:pPr>
        <w:pStyle w:val="af6"/>
        <w:numPr>
          <w:ilvl w:val="0"/>
          <w:numId w:val="27"/>
        </w:numPr>
        <w:ind w:leftChars="0"/>
      </w:pPr>
      <w:r w:rsidRPr="006702DC">
        <w:t>Simulation</w:t>
      </w:r>
    </w:p>
    <w:p w14:paraId="1EA29717" w14:textId="77777777" w:rsidR="008E4B84" w:rsidRPr="006702DC" w:rsidRDefault="008E4B84" w:rsidP="008E4B84">
      <w:pPr>
        <w:ind w:leftChars="200" w:left="480"/>
        <w:rPr>
          <w:noProof/>
        </w:rPr>
      </w:pPr>
    </w:p>
    <w:p w14:paraId="10AC31BC" w14:textId="2380C8C3" w:rsidR="00666931" w:rsidRPr="006702DC" w:rsidRDefault="008E4B84" w:rsidP="008E4B84">
      <w:pPr>
        <w:ind w:leftChars="200" w:left="480"/>
        <w:rPr>
          <w:b/>
          <w:sz w:val="28"/>
          <w:szCs w:val="28"/>
        </w:rPr>
      </w:pPr>
      <w:r w:rsidRPr="006702DC">
        <w:rPr>
          <w:noProof/>
        </w:rPr>
        <w:drawing>
          <wp:inline distT="0" distB="0" distL="0" distR="0" wp14:anchorId="49BABA42" wp14:editId="0397C672">
            <wp:extent cx="6052750" cy="984250"/>
            <wp:effectExtent l="0" t="0" r="571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29" t="21439" r="1336" b="56059"/>
                    <a:stretch/>
                  </pic:blipFill>
                  <pic:spPr bwMode="auto">
                    <a:xfrm>
                      <a:off x="0" y="0"/>
                      <a:ext cx="6063753" cy="98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7EE51" w14:textId="77777777" w:rsidR="004825E9" w:rsidRPr="006702DC" w:rsidRDefault="004825E9">
      <w:pPr>
        <w:widowControl/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br w:type="page"/>
      </w:r>
    </w:p>
    <w:p w14:paraId="13B2FCC1" w14:textId="2A6CFD47" w:rsidR="004825E9" w:rsidRPr="006702DC" w:rsidRDefault="004825E9" w:rsidP="004825E9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lastRenderedPageBreak/>
        <w:t>Lab1_3</w:t>
      </w:r>
    </w:p>
    <w:p w14:paraId="5497267E" w14:textId="77777777" w:rsidR="004825E9" w:rsidRPr="006702DC" w:rsidRDefault="004825E9" w:rsidP="004825E9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Design Specification</w:t>
      </w:r>
    </w:p>
    <w:p w14:paraId="45AC9A52" w14:textId="2E32A461" w:rsidR="004825E9" w:rsidRPr="006702DC" w:rsidRDefault="004825E9" w:rsidP="004825E9">
      <w:pPr>
        <w:numPr>
          <w:ilvl w:val="0"/>
          <w:numId w:val="17"/>
        </w:numPr>
        <w:rPr>
          <w:szCs w:val="24"/>
        </w:rPr>
      </w:pPr>
      <w:r w:rsidRPr="006702DC">
        <w:rPr>
          <w:szCs w:val="24"/>
        </w:rPr>
        <w:t>I/P</w:t>
      </w:r>
    </w:p>
    <w:p w14:paraId="09A920DF" w14:textId="601E3B57" w:rsidR="004825E9" w:rsidRPr="006702DC" w:rsidRDefault="004825E9" w:rsidP="004825E9">
      <w:pPr>
        <w:ind w:left="480"/>
      </w:pPr>
      <w:r w:rsidRPr="006702DC">
        <w:t xml:space="preserve">Input: </w:t>
      </w:r>
      <w:proofErr w:type="gramStart"/>
      <w:r w:rsidR="006702DC" w:rsidRPr="006702DC">
        <w:t>a[</w:t>
      </w:r>
      <w:proofErr w:type="gramEnd"/>
      <w:r w:rsidR="006702DC" w:rsidRPr="006702DC">
        <w:t xml:space="preserve">2:0], </w:t>
      </w:r>
      <w:proofErr w:type="spellStart"/>
      <w:r w:rsidR="006702DC" w:rsidRPr="006702DC">
        <w:t>en</w:t>
      </w:r>
      <w:proofErr w:type="spellEnd"/>
      <w:r w:rsidRPr="006702DC">
        <w:t>.</w:t>
      </w:r>
    </w:p>
    <w:p w14:paraId="385EBFC3" w14:textId="6A9AF8A2" w:rsidR="004825E9" w:rsidRPr="006702DC" w:rsidRDefault="004825E9" w:rsidP="004825E9">
      <w:pPr>
        <w:ind w:left="480"/>
      </w:pPr>
      <w:r w:rsidRPr="006702DC">
        <w:t xml:space="preserve">Output: </w:t>
      </w:r>
      <w:proofErr w:type="gramStart"/>
      <w:r w:rsidR="006702DC" w:rsidRPr="006702DC">
        <w:t>b[</w:t>
      </w:r>
      <w:proofErr w:type="gramEnd"/>
      <w:r w:rsidR="006702DC" w:rsidRPr="006702DC">
        <w:t>7:0]</w:t>
      </w:r>
      <w:r w:rsidRPr="006702DC">
        <w:t>.</w:t>
      </w:r>
    </w:p>
    <w:p w14:paraId="6DCA6E28" w14:textId="28F66600" w:rsidR="004825E9" w:rsidRPr="006702DC" w:rsidRDefault="004825E9" w:rsidP="00F251ED">
      <w:pPr>
        <w:numPr>
          <w:ilvl w:val="0"/>
          <w:numId w:val="17"/>
        </w:numPr>
      </w:pPr>
      <w:r w:rsidRPr="006702DC">
        <w:rPr>
          <w:szCs w:val="24"/>
        </w:rPr>
        <w:t>Block diagram</w:t>
      </w:r>
    </w:p>
    <w:p w14:paraId="09F0EF7E" w14:textId="5342566A" w:rsidR="004825E9" w:rsidRPr="006702DC" w:rsidRDefault="006702DC" w:rsidP="004825E9">
      <w:pPr>
        <w:jc w:val="center"/>
        <w:rPr>
          <w:b/>
          <w:sz w:val="28"/>
          <w:szCs w:val="28"/>
        </w:rPr>
      </w:pPr>
      <w:r w:rsidRPr="006702DC">
        <w:rPr>
          <w:b/>
          <w:noProof/>
          <w:sz w:val="28"/>
          <w:szCs w:val="28"/>
        </w:rPr>
        <w:drawing>
          <wp:inline distT="0" distB="0" distL="0" distR="0" wp14:anchorId="32F9F9D3" wp14:editId="153F38BE">
            <wp:extent cx="3486150" cy="4339198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2980455_256247915252126_7725529589971156992_n.jpg"/>
                    <pic:cNvPicPr/>
                  </pic:nvPicPr>
                  <pic:blipFill rotWithShape="1">
                    <a:blip r:embed="rId12"/>
                    <a:srcRect l="6778" t="23918" r="22762" b="10307"/>
                    <a:stretch/>
                  </pic:blipFill>
                  <pic:spPr bwMode="auto">
                    <a:xfrm>
                      <a:off x="0" y="0"/>
                      <a:ext cx="3490313" cy="434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6B18" w14:textId="77777777" w:rsidR="004825E9" w:rsidRPr="006702DC" w:rsidRDefault="004825E9" w:rsidP="004825E9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Design Implementation</w:t>
      </w:r>
    </w:p>
    <w:p w14:paraId="25B96C02" w14:textId="42A05B1C" w:rsidR="004825E9" w:rsidRDefault="004825E9" w:rsidP="004825E9">
      <w:pPr>
        <w:pStyle w:val="af6"/>
        <w:numPr>
          <w:ilvl w:val="0"/>
          <w:numId w:val="19"/>
        </w:numPr>
        <w:ind w:leftChars="0"/>
      </w:pPr>
      <w:r w:rsidRPr="006702DC">
        <w:t xml:space="preserve">Truth table </w:t>
      </w:r>
    </w:p>
    <w:tbl>
      <w:tblPr>
        <w:tblW w:w="8931" w:type="dxa"/>
        <w:tblInd w:w="59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5"/>
        <w:gridCol w:w="744"/>
        <w:gridCol w:w="744"/>
        <w:gridCol w:w="744"/>
        <w:gridCol w:w="745"/>
        <w:gridCol w:w="744"/>
        <w:gridCol w:w="744"/>
        <w:gridCol w:w="744"/>
        <w:gridCol w:w="745"/>
      </w:tblGrid>
      <w:tr w:rsidR="006702DC" w:rsidRPr="006702DC" w14:paraId="7C034830" w14:textId="77777777" w:rsidTr="006702DC">
        <w:trPr>
          <w:trHeight w:val="34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2ABA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en</w:t>
            </w:r>
            <w:proofErr w:type="spellEnd"/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2C503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a2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DAB6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a1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4CEF2AB1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a0</w:t>
            </w: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5B972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b7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80888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b6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1323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b5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6F55D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b4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CDD9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b3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C83D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b2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68DCD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b1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A973" w14:textId="77777777" w:rsidR="006702DC" w:rsidRPr="006702DC" w:rsidRDefault="006702DC" w:rsidP="006702DC">
            <w:pPr>
              <w:widowControl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b0</w:t>
            </w:r>
          </w:p>
        </w:tc>
      </w:tr>
      <w:tr w:rsidR="006702DC" w:rsidRPr="006702DC" w14:paraId="7B3A9EA9" w14:textId="77777777" w:rsidTr="006702DC">
        <w:trPr>
          <w:trHeight w:val="340"/>
        </w:trPr>
        <w:tc>
          <w:tcPr>
            <w:tcW w:w="7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5481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C189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8181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double" w:sz="4" w:space="0" w:color="auto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39B1363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AED7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111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0A80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AD40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424C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4784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82C2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238D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6702DC" w:rsidRPr="006702DC" w14:paraId="698D3350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5B97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49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471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3A722D1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051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753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83AC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044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476F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96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B7FC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7B9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3179E760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678E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80A0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5BAE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390F521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DC62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69E2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F1B6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B56A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8E1E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FE1B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1DA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8DED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3E826383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1EB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D78A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B33A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08AA61D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67D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3CC2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BC2B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57D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985D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3B3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87A5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A75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5E62AFC4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673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38B0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98FA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1178696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AB1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0C2A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7B7E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7578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003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2B82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EEA1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8146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38D3EB96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DECF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77AE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2768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2D7958D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1A3A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0AB1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1692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D88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709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622C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00E0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7A43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02675768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9AE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07FB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434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4B31022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A7C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E333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EE93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4E98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82A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4643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63FA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45B8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23A22FED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0E7B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5C3B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9CA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75E4228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E5F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FF20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C01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938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BC0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6162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221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2E97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471716DE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607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2154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8695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370F03C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DD5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ADA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53DE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4BD6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212B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016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9CD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AFA0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1D8A7709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163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143F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8753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6195210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030C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B2C9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A537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1591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C00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75DC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56C9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B9C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294A884E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55E2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9B56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922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5AE386F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D45F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1C9D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9A81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F91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D712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B76F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F63E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8791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4F2956F8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D21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8315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AE20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37AD07C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FEE7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27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4B69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EFAA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D37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7BDF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0AEF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5E11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5536C343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A4E9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609A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CAC2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12F40F6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E31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FEA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5A0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FC20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37A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E616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B94F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CA4C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776145EC" w14:textId="77777777" w:rsidTr="006702DC">
        <w:trPr>
          <w:trHeight w:val="34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24B24" w14:textId="71810A8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lastRenderedPageBreak/>
              <w:t>en</w:t>
            </w:r>
            <w:proofErr w:type="spellEnd"/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498FD3" w14:textId="7E7DC3B1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a2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1F7323" w14:textId="39C957CF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a1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</w:tcPr>
          <w:p w14:paraId="0890C542" w14:textId="7C3A796F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a0</w:t>
            </w: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EC29A7" w14:textId="6A51A456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b7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06B9BE" w14:textId="591A71C0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b6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09235" w14:textId="668AABEA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b5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C5A91C" w14:textId="70F20FB0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b4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F5774D" w14:textId="1150D16B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b3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EC6E6" w14:textId="647EC0B9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b2</w:t>
            </w:r>
          </w:p>
        </w:tc>
        <w:tc>
          <w:tcPr>
            <w:tcW w:w="74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13E32" w14:textId="6DB464A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b1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CBD970" w14:textId="3C8646A4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b0</w:t>
            </w:r>
          </w:p>
        </w:tc>
      </w:tr>
      <w:tr w:rsidR="006702DC" w:rsidRPr="006702DC" w14:paraId="4AAA3CBD" w14:textId="77777777" w:rsidTr="006702DC">
        <w:trPr>
          <w:trHeight w:val="340"/>
        </w:trPr>
        <w:tc>
          <w:tcPr>
            <w:tcW w:w="7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DD2B5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93CC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D5BA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double" w:sz="4" w:space="0" w:color="auto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7F92332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CB1E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A174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401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43DE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8792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8EA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936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B8FB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20207BB3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90A6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11944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055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3D9FD66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22A4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CCA5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B890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4C36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A56C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F3DB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FB59A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6B52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6702DC" w:rsidRPr="006702DC" w14:paraId="77573ED1" w14:textId="77777777" w:rsidTr="006702DC">
        <w:trPr>
          <w:trHeight w:val="340"/>
        </w:trPr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65666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D4EC3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36229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7B399821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44" w:type="dxa"/>
            <w:tcBorders>
              <w:top w:val="nil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E3700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F58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75577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69CE2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5E18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B04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BAE9F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7077D" w14:textId="77777777" w:rsidR="006702DC" w:rsidRPr="006702DC" w:rsidRDefault="006702DC" w:rsidP="006702DC">
            <w:pPr>
              <w:widowControl/>
              <w:jc w:val="right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6702D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1CD42A60" w14:textId="77777777" w:rsidR="006702DC" w:rsidRPr="006702DC" w:rsidRDefault="006702DC" w:rsidP="006702DC">
      <w:pPr>
        <w:pStyle w:val="af6"/>
        <w:ind w:leftChars="0"/>
      </w:pPr>
    </w:p>
    <w:p w14:paraId="05FA7B85" w14:textId="36936713" w:rsidR="004825E9" w:rsidRPr="006702DC" w:rsidRDefault="004825E9" w:rsidP="004825E9">
      <w:pPr>
        <w:pStyle w:val="af6"/>
        <w:numPr>
          <w:ilvl w:val="0"/>
          <w:numId w:val="19"/>
        </w:numPr>
        <w:ind w:leftChars="0"/>
      </w:pPr>
      <w:r w:rsidRPr="006702DC">
        <w:t>Logic function</w:t>
      </w:r>
    </w:p>
    <w:p w14:paraId="4FE622B0" w14:textId="592E843D" w:rsidR="006702DC" w:rsidRPr="006702DC" w:rsidRDefault="006702DC" w:rsidP="006702DC">
      <w:pPr>
        <w:pStyle w:val="af6"/>
        <w:ind w:leftChars="0"/>
      </w:pPr>
      <w:r w:rsidRPr="006702DC">
        <w:t xml:space="preserve">b[0]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proofErr w:type="gramStart"/>
      <w:r w:rsidRPr="006702DC">
        <w:t>’</w:t>
      </w:r>
      <w:proofErr w:type="gramEnd"/>
      <w:r w:rsidRPr="006702DC">
        <w:t>．</w:t>
      </w:r>
      <w:r w:rsidRPr="006702DC">
        <w:t>a[1]</w:t>
      </w:r>
      <w:proofErr w:type="gramStart"/>
      <w:r w:rsidRPr="006702DC">
        <w:t>’</w:t>
      </w:r>
      <w:proofErr w:type="gramEnd"/>
      <w:r w:rsidRPr="006702DC">
        <w:t>．</w:t>
      </w:r>
      <w:proofErr w:type="gramStart"/>
      <w:r w:rsidRPr="006702DC">
        <w:t>a[</w:t>
      </w:r>
      <w:proofErr w:type="gramEnd"/>
      <w:r w:rsidRPr="006702DC">
        <w:t>0]’</w:t>
      </w:r>
    </w:p>
    <w:p w14:paraId="3F4CF0A0" w14:textId="5087B848" w:rsidR="006702DC" w:rsidRPr="006702DC" w:rsidRDefault="006702DC" w:rsidP="006702DC">
      <w:pPr>
        <w:pStyle w:val="af6"/>
        <w:ind w:leftChars="0"/>
      </w:pPr>
      <w:r w:rsidRPr="006702DC">
        <w:t xml:space="preserve">b[1]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proofErr w:type="gramStart"/>
      <w:r w:rsidRPr="006702DC">
        <w:t>’</w:t>
      </w:r>
      <w:proofErr w:type="gramEnd"/>
      <w:r w:rsidRPr="006702DC">
        <w:t>．</w:t>
      </w:r>
      <w:r w:rsidRPr="006702DC">
        <w:t>a[1]</w:t>
      </w:r>
      <w:proofErr w:type="gramStart"/>
      <w:r w:rsidRPr="006702DC">
        <w:t>’</w:t>
      </w:r>
      <w:proofErr w:type="gramEnd"/>
      <w:r w:rsidRPr="006702DC">
        <w:t>．</w:t>
      </w:r>
      <w:proofErr w:type="gramStart"/>
      <w:r w:rsidRPr="006702DC">
        <w:t>a[</w:t>
      </w:r>
      <w:proofErr w:type="gramEnd"/>
      <w:r w:rsidRPr="006702DC">
        <w:t>0]</w:t>
      </w:r>
    </w:p>
    <w:p w14:paraId="6935C85C" w14:textId="1C82C5EB" w:rsidR="006702DC" w:rsidRPr="006702DC" w:rsidRDefault="006702DC" w:rsidP="006702DC">
      <w:pPr>
        <w:pStyle w:val="af6"/>
        <w:ind w:leftChars="0"/>
      </w:pPr>
      <w:r w:rsidRPr="006702DC">
        <w:t xml:space="preserve">b[2]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proofErr w:type="gramStart"/>
      <w:r w:rsidRPr="006702DC">
        <w:t>’</w:t>
      </w:r>
      <w:proofErr w:type="gramEnd"/>
      <w:r w:rsidRPr="006702DC">
        <w:t>．</w:t>
      </w:r>
      <w:r w:rsidRPr="006702DC">
        <w:t>a[1]</w:t>
      </w:r>
      <w:r w:rsidRPr="006702DC">
        <w:t>．</w:t>
      </w:r>
      <w:proofErr w:type="gramStart"/>
      <w:r w:rsidRPr="006702DC">
        <w:t>a[</w:t>
      </w:r>
      <w:proofErr w:type="gramEnd"/>
      <w:r w:rsidRPr="006702DC">
        <w:t>0]’</w:t>
      </w:r>
    </w:p>
    <w:p w14:paraId="5E1F9224" w14:textId="37F8966D" w:rsidR="006702DC" w:rsidRPr="006702DC" w:rsidRDefault="006702DC" w:rsidP="006702DC">
      <w:pPr>
        <w:pStyle w:val="af6"/>
        <w:ind w:leftChars="0"/>
      </w:pPr>
      <w:r w:rsidRPr="006702DC">
        <w:t xml:space="preserve">b[3]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proofErr w:type="gramStart"/>
      <w:r w:rsidRPr="006702DC">
        <w:t>’</w:t>
      </w:r>
      <w:proofErr w:type="gramEnd"/>
      <w:r w:rsidRPr="006702DC">
        <w:t>．</w:t>
      </w:r>
      <w:r w:rsidRPr="006702DC">
        <w:t>a[1]</w:t>
      </w:r>
      <w:r w:rsidRPr="006702DC">
        <w:t>．</w:t>
      </w:r>
      <w:proofErr w:type="gramStart"/>
      <w:r w:rsidRPr="006702DC">
        <w:t>a[</w:t>
      </w:r>
      <w:proofErr w:type="gramEnd"/>
      <w:r w:rsidRPr="006702DC">
        <w:t>0]</w:t>
      </w:r>
    </w:p>
    <w:p w14:paraId="4F3722A8" w14:textId="2E5FC903" w:rsidR="006702DC" w:rsidRPr="006702DC" w:rsidRDefault="006702DC" w:rsidP="006702DC">
      <w:pPr>
        <w:pStyle w:val="af6"/>
        <w:ind w:leftChars="0"/>
      </w:pPr>
      <w:r w:rsidRPr="006702DC">
        <w:t xml:space="preserve">b[4]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r w:rsidRPr="006702DC">
        <w:t>．</w:t>
      </w:r>
      <w:r w:rsidRPr="006702DC">
        <w:t>a[1]</w:t>
      </w:r>
      <w:proofErr w:type="gramStart"/>
      <w:r w:rsidRPr="006702DC">
        <w:t>’</w:t>
      </w:r>
      <w:proofErr w:type="gramEnd"/>
      <w:r w:rsidRPr="006702DC">
        <w:t>．</w:t>
      </w:r>
      <w:proofErr w:type="gramStart"/>
      <w:r w:rsidRPr="006702DC">
        <w:t>a[</w:t>
      </w:r>
      <w:proofErr w:type="gramEnd"/>
      <w:r w:rsidRPr="006702DC">
        <w:t>0]’</w:t>
      </w:r>
    </w:p>
    <w:p w14:paraId="241E0836" w14:textId="29F08BFA" w:rsidR="006702DC" w:rsidRPr="006702DC" w:rsidRDefault="006702DC" w:rsidP="006702DC">
      <w:pPr>
        <w:pStyle w:val="af6"/>
        <w:ind w:leftChars="0"/>
      </w:pPr>
      <w:r w:rsidRPr="006702DC">
        <w:t xml:space="preserve">b[5]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r w:rsidRPr="006702DC">
        <w:t>．</w:t>
      </w:r>
      <w:r w:rsidRPr="006702DC">
        <w:t>a[1]</w:t>
      </w:r>
      <w:proofErr w:type="gramStart"/>
      <w:r w:rsidRPr="006702DC">
        <w:t>’</w:t>
      </w:r>
      <w:proofErr w:type="gramEnd"/>
      <w:r w:rsidRPr="006702DC">
        <w:t>．</w:t>
      </w:r>
      <w:proofErr w:type="gramStart"/>
      <w:r w:rsidRPr="006702DC">
        <w:t>a[</w:t>
      </w:r>
      <w:proofErr w:type="gramEnd"/>
      <w:r w:rsidRPr="006702DC">
        <w:t>0]</w:t>
      </w:r>
    </w:p>
    <w:p w14:paraId="4A3F23D9" w14:textId="0EE81EC8" w:rsidR="006702DC" w:rsidRPr="006702DC" w:rsidRDefault="006702DC" w:rsidP="006702DC">
      <w:pPr>
        <w:pStyle w:val="af6"/>
        <w:ind w:leftChars="0"/>
      </w:pPr>
      <w:r w:rsidRPr="006702DC">
        <w:t xml:space="preserve">b[6]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r w:rsidRPr="006702DC">
        <w:t>．</w:t>
      </w:r>
      <w:r w:rsidRPr="006702DC">
        <w:t>a[1]</w:t>
      </w:r>
      <w:r w:rsidRPr="006702DC">
        <w:t>．</w:t>
      </w:r>
      <w:proofErr w:type="gramStart"/>
      <w:r w:rsidRPr="006702DC">
        <w:t>a[</w:t>
      </w:r>
      <w:proofErr w:type="gramEnd"/>
      <w:r w:rsidRPr="006702DC">
        <w:t>0]’</w:t>
      </w:r>
    </w:p>
    <w:p w14:paraId="62D3ED93" w14:textId="1753F241" w:rsidR="006702DC" w:rsidRPr="006702DC" w:rsidRDefault="006702DC" w:rsidP="006702DC">
      <w:pPr>
        <w:pStyle w:val="af6"/>
        <w:ind w:leftChars="0"/>
      </w:pPr>
      <w:r w:rsidRPr="006702DC">
        <w:t xml:space="preserve">b[7] = </w:t>
      </w:r>
      <w:proofErr w:type="spellStart"/>
      <w:r w:rsidRPr="006702DC">
        <w:t>en</w:t>
      </w:r>
      <w:proofErr w:type="spellEnd"/>
      <w:r w:rsidRPr="006702DC">
        <w:t>．</w:t>
      </w:r>
      <w:r w:rsidRPr="006702DC">
        <w:t>a[2]</w:t>
      </w:r>
      <w:r w:rsidRPr="006702DC">
        <w:t>．</w:t>
      </w:r>
      <w:r w:rsidRPr="006702DC">
        <w:t>a[1]</w:t>
      </w:r>
      <w:r w:rsidRPr="006702DC">
        <w:t>．</w:t>
      </w:r>
      <w:proofErr w:type="gramStart"/>
      <w:r w:rsidRPr="006702DC">
        <w:t>a[</w:t>
      </w:r>
      <w:proofErr w:type="gramEnd"/>
      <w:r w:rsidRPr="006702DC">
        <w:t>0]</w:t>
      </w:r>
    </w:p>
    <w:p w14:paraId="11F912BB" w14:textId="357089E5" w:rsidR="004825E9" w:rsidRPr="006702DC" w:rsidRDefault="004825E9" w:rsidP="004825E9">
      <w:pPr>
        <w:pStyle w:val="af6"/>
        <w:numPr>
          <w:ilvl w:val="0"/>
          <w:numId w:val="26"/>
        </w:numPr>
        <w:ind w:leftChars="0"/>
      </w:pPr>
      <w:r w:rsidRPr="006702DC">
        <w:t>Simulation</w:t>
      </w:r>
    </w:p>
    <w:p w14:paraId="1B505DDD" w14:textId="0AA889EE" w:rsidR="004825E9" w:rsidRPr="006702DC" w:rsidRDefault="004825E9" w:rsidP="004825E9">
      <w:pPr>
        <w:pStyle w:val="af6"/>
        <w:ind w:leftChars="0"/>
      </w:pPr>
      <w:r w:rsidRPr="006702DC">
        <w:rPr>
          <w:noProof/>
        </w:rPr>
        <w:drawing>
          <wp:inline distT="0" distB="0" distL="0" distR="0" wp14:anchorId="7EC032E5" wp14:editId="047D9E8A">
            <wp:extent cx="4857750" cy="17081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29" t="19667" r="2930" b="32672"/>
                    <a:stretch/>
                  </pic:blipFill>
                  <pic:spPr bwMode="auto">
                    <a:xfrm>
                      <a:off x="0" y="0"/>
                      <a:ext cx="485775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6252" w14:textId="77777777" w:rsidR="004825E9" w:rsidRPr="006702DC" w:rsidRDefault="004825E9" w:rsidP="00DB446D">
      <w:pPr>
        <w:rPr>
          <w:b/>
          <w:sz w:val="28"/>
          <w:szCs w:val="28"/>
        </w:rPr>
      </w:pPr>
    </w:p>
    <w:p w14:paraId="1DC0B037" w14:textId="223DF9C9" w:rsidR="00DB446D" w:rsidRPr="006702DC" w:rsidRDefault="008051E4" w:rsidP="00DB446D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Discussion</w:t>
      </w:r>
    </w:p>
    <w:p w14:paraId="75F0F82B" w14:textId="5FC4A5E3" w:rsidR="00DB446D" w:rsidRPr="006702DC" w:rsidRDefault="00F251ED" w:rsidP="00DB446D">
      <w:r>
        <w:rPr>
          <w:rFonts w:hint="eastAsia"/>
        </w:rPr>
        <w:t>由於第一題與第三題上學期上課內容有提過，因此在思考上比較不困難。第二題的部分原本一開始是直接用加法的方式去做，但助教表示這是軟體的寫法，所以要改成硬體邏輯的時候比較困難。因此在解第二題時，</w:t>
      </w:r>
      <w:r w:rsidR="00AB540C">
        <w:rPr>
          <w:rFonts w:hint="eastAsia"/>
        </w:rPr>
        <w:t>寫出</w:t>
      </w:r>
      <w:r w:rsidR="00AB540C">
        <w:rPr>
          <w:rFonts w:hint="eastAsia"/>
        </w:rPr>
        <w:t>truth table</w:t>
      </w:r>
      <w:r w:rsidR="00AB540C">
        <w:rPr>
          <w:rFonts w:hint="eastAsia"/>
        </w:rPr>
        <w:t>便可以知道在何種情況下</w:t>
      </w:r>
      <w:proofErr w:type="spellStart"/>
      <w:r w:rsidR="00AB540C">
        <w:rPr>
          <w:rFonts w:hint="eastAsia"/>
        </w:rPr>
        <w:t>cout</w:t>
      </w:r>
      <w:proofErr w:type="spellEnd"/>
      <w:r w:rsidR="00AB540C">
        <w:rPr>
          <w:rFonts w:hint="eastAsia"/>
        </w:rPr>
        <w:t>為</w:t>
      </w:r>
      <w:r w:rsidR="00AB540C">
        <w:rPr>
          <w:rFonts w:hint="eastAsia"/>
        </w:rPr>
        <w:t>1</w:t>
      </w:r>
      <w:r w:rsidR="00AB540C">
        <w:rPr>
          <w:rFonts w:hint="eastAsia"/>
        </w:rPr>
        <w:t>。</w:t>
      </w:r>
      <w:r w:rsidR="00AB540C">
        <w:rPr>
          <w:rFonts w:hint="eastAsia"/>
        </w:rPr>
        <w:t>s[3:0]</w:t>
      </w:r>
      <w:r w:rsidR="00AB540C">
        <w:rPr>
          <w:rFonts w:hint="eastAsia"/>
        </w:rPr>
        <w:t>是經過兩個</w:t>
      </w:r>
      <w:r w:rsidR="00AB540C">
        <w:rPr>
          <w:rFonts w:hint="eastAsia"/>
        </w:rPr>
        <w:t>4-bit FA</w:t>
      </w:r>
      <w:r w:rsidR="00AB540C">
        <w:rPr>
          <w:rFonts w:hint="eastAsia"/>
        </w:rPr>
        <w:t>才得出的結果是因為轉成</w:t>
      </w:r>
      <w:r w:rsidR="00AB540C">
        <w:rPr>
          <w:rFonts w:hint="eastAsia"/>
        </w:rPr>
        <w:t>BCD</w:t>
      </w:r>
      <w:r w:rsidR="00AB540C">
        <w:rPr>
          <w:rFonts w:hint="eastAsia"/>
        </w:rPr>
        <w:t>時所造成的改變。如果一開始以單純</w:t>
      </w:r>
      <w:r w:rsidR="00AB540C">
        <w:rPr>
          <w:rFonts w:hint="eastAsia"/>
        </w:rPr>
        <w:t>adder</w:t>
      </w:r>
      <w:r w:rsidR="00AB540C">
        <w:rPr>
          <w:rFonts w:hint="eastAsia"/>
        </w:rPr>
        <w:t>的想法</w:t>
      </w:r>
      <w:proofErr w:type="gramStart"/>
      <w:r w:rsidR="00AB540C">
        <w:rPr>
          <w:rFonts w:hint="eastAsia"/>
        </w:rPr>
        <w:t>去寫很容易</w:t>
      </w:r>
      <w:proofErr w:type="gramEnd"/>
      <w:r w:rsidR="00AB540C">
        <w:rPr>
          <w:rFonts w:hint="eastAsia"/>
        </w:rPr>
        <w:t>走偏。在設計線路時很常出現小錯誤，完全無法</w:t>
      </w:r>
      <w:r w:rsidR="00AB540C">
        <w:rPr>
          <w:rFonts w:hint="eastAsia"/>
        </w:rPr>
        <w:t>simulation</w:t>
      </w:r>
      <w:r w:rsidR="00AB540C">
        <w:rPr>
          <w:rFonts w:hint="eastAsia"/>
        </w:rPr>
        <w:t>，可以</w:t>
      </w:r>
      <w:r w:rsidR="00AB540C">
        <w:rPr>
          <w:rFonts w:hint="eastAsia"/>
        </w:rPr>
        <w:t>simulation</w:t>
      </w:r>
      <w:r w:rsidR="00AB540C">
        <w:rPr>
          <w:rFonts w:hint="eastAsia"/>
        </w:rPr>
        <w:t>時都是已經確認邏輯設計是正確後才得到波形圖，與一開始預期的結果亦相同。</w:t>
      </w:r>
    </w:p>
    <w:p w14:paraId="5329ADE3" w14:textId="6A3BFCCA" w:rsidR="00623FBC" w:rsidRPr="006702DC" w:rsidRDefault="00623FBC" w:rsidP="00623FBC">
      <w:pPr>
        <w:rPr>
          <w:b/>
          <w:sz w:val="28"/>
          <w:szCs w:val="28"/>
        </w:rPr>
      </w:pPr>
      <w:r w:rsidRPr="006702DC">
        <w:rPr>
          <w:b/>
          <w:sz w:val="28"/>
          <w:szCs w:val="28"/>
        </w:rPr>
        <w:t>Conclusion</w:t>
      </w:r>
    </w:p>
    <w:p w14:paraId="12AEB385" w14:textId="327BA0B5" w:rsidR="00623FBC" w:rsidRPr="006702DC" w:rsidRDefault="00AB540C" w:rsidP="00AB540C">
      <w:r>
        <w:rPr>
          <w:rFonts w:hint="eastAsia"/>
          <w:kern w:val="0"/>
          <w:szCs w:val="24"/>
        </w:rPr>
        <w:t>這次實驗給我最大的收穫是了解到軟體</w:t>
      </w:r>
      <w:r w:rsidR="00C34484">
        <w:rPr>
          <w:rFonts w:hint="eastAsia"/>
          <w:kern w:val="0"/>
          <w:szCs w:val="24"/>
        </w:rPr>
        <w:t>的思維不能直接用在硬體邏輯的程式上，即使結果是對的，但卻沒有練習到本實驗課所要學習的內容。</w:t>
      </w:r>
      <w:r w:rsidR="00C34484">
        <w:rPr>
          <w:rFonts w:hint="eastAsia"/>
          <w:kern w:val="0"/>
          <w:szCs w:val="24"/>
        </w:rPr>
        <w:t>L</w:t>
      </w:r>
      <w:r w:rsidR="00C34484">
        <w:rPr>
          <w:kern w:val="0"/>
          <w:szCs w:val="24"/>
        </w:rPr>
        <w:t>ab1</w:t>
      </w:r>
      <w:r w:rsidR="00C34484">
        <w:rPr>
          <w:rFonts w:hint="eastAsia"/>
          <w:kern w:val="0"/>
          <w:szCs w:val="24"/>
        </w:rPr>
        <w:t>的題目主要是複習上學期所學，較困難的是結合不同單元的應用。這次實驗讓我了解到</w:t>
      </w:r>
      <w:r w:rsidR="00C34484">
        <w:rPr>
          <w:rFonts w:hint="eastAsia"/>
          <w:kern w:val="0"/>
          <w:szCs w:val="24"/>
        </w:rPr>
        <w:t>truth table</w:t>
      </w:r>
      <w:r w:rsidR="00C34484">
        <w:rPr>
          <w:rFonts w:hint="eastAsia"/>
          <w:kern w:val="0"/>
          <w:szCs w:val="24"/>
        </w:rPr>
        <w:t>的重要，必須自己先釐清邏輯才可以開始寫程式。</w:t>
      </w:r>
    </w:p>
    <w:sectPr w:rsidR="00623FBC" w:rsidRPr="006702DC" w:rsidSect="00DB446D">
      <w:headerReference w:type="default" r:id="rId14"/>
      <w:footerReference w:type="default" r:id="rId15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0C162" w14:textId="77777777" w:rsidR="00C37AA1" w:rsidRDefault="00C37AA1">
      <w:r>
        <w:separator/>
      </w:r>
    </w:p>
  </w:endnote>
  <w:endnote w:type="continuationSeparator" w:id="0">
    <w:p w14:paraId="5E6C43C9" w14:textId="77777777" w:rsidR="00C37AA1" w:rsidRDefault="00C37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2A0F3" w14:textId="7A5C5B36" w:rsidR="00F251ED" w:rsidRPr="000F6921" w:rsidRDefault="00F251ED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EB9712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" strokeweight="1.5pt"/>
          </w:pict>
        </mc:Fallback>
      </mc:AlternateContent>
    </w:r>
    <w:r w:rsidRPr="000F6921">
      <w:rPr>
        <w:rFonts w:ascii="Palatino" w:hAnsi="Palatino" w:cs="Arial"/>
      </w:rPr>
      <w:t xml:space="preserve">© Ma, </w:t>
    </w:r>
    <w:proofErr w:type="spellStart"/>
    <w:r w:rsidRPr="000F6921">
      <w:rPr>
        <w:rFonts w:ascii="Palatino" w:hAnsi="Palatino" w:cs="Arial"/>
      </w:rPr>
      <w:t>Hsi</w:t>
    </w:r>
    <w:proofErr w:type="spellEnd"/>
    <w:r w:rsidRPr="000F6921">
      <w:rPr>
        <w:rFonts w:ascii="Palatino" w:hAnsi="Palatino" w:cs="Arial"/>
      </w:rPr>
      <w:t>-Pin, Lab for Reliable Computing (</w:t>
    </w:r>
    <w:proofErr w:type="spellStart"/>
    <w:r w:rsidRPr="000F6921">
      <w:rPr>
        <w:rFonts w:ascii="Palatino" w:hAnsi="Palatino" w:cs="Arial"/>
      </w:rPr>
      <w:t>LaRC</w:t>
    </w:r>
    <w:proofErr w:type="spellEnd"/>
    <w:r w:rsidRPr="000F6921">
      <w:rPr>
        <w:rFonts w:ascii="Palatino" w:hAnsi="Palatino" w:cs="Arial"/>
      </w:rPr>
      <w:t>), EE, NTHU.                                 Spring</w:t>
    </w:r>
    <w:r>
      <w:rPr>
        <w:rFonts w:ascii="Palatino" w:hAnsi="Palatino" w:cs="Arial"/>
      </w:rPr>
      <w:t>,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BC74E" w14:textId="77777777" w:rsidR="00C37AA1" w:rsidRDefault="00C37AA1">
      <w:r>
        <w:separator/>
      </w:r>
    </w:p>
  </w:footnote>
  <w:footnote w:type="continuationSeparator" w:id="0">
    <w:p w14:paraId="19B3CFEA" w14:textId="77777777" w:rsidR="00C37AA1" w:rsidRDefault="00C37A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7F07F" w14:textId="77777777" w:rsidR="00F251ED" w:rsidRPr="000F6921" w:rsidRDefault="00F251ED" w:rsidP="00DB446D">
    <w:pPr>
      <w:pStyle w:val="a4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6"/>
        <w:rFonts w:ascii="Palatino" w:hAnsi="Palatino"/>
      </w:rPr>
      <w:fldChar w:fldCharType="begin"/>
    </w:r>
    <w:r w:rsidRPr="000F6921">
      <w:rPr>
        <w:rStyle w:val="a6"/>
        <w:rFonts w:ascii="Palatino" w:hAnsi="Palatino"/>
      </w:rPr>
      <w:instrText xml:space="preserve"> PAGE </w:instrText>
    </w:r>
    <w:r w:rsidRPr="000F6921">
      <w:rPr>
        <w:rStyle w:val="a6"/>
        <w:rFonts w:ascii="Palatino" w:hAnsi="Palatino"/>
      </w:rPr>
      <w:fldChar w:fldCharType="separate"/>
    </w:r>
    <w:r>
      <w:rPr>
        <w:rStyle w:val="a6"/>
        <w:rFonts w:ascii="Palatino" w:hAnsi="Palatino"/>
        <w:noProof/>
      </w:rPr>
      <w:t>1</w:t>
    </w:r>
    <w:r w:rsidRPr="000F6921">
      <w:rPr>
        <w:rStyle w:val="a6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" w15:restartNumberingAfterBreak="0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4" w15:restartNumberingAfterBreak="0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5" w15:restartNumberingAfterBreak="0">
    <w:nsid w:val="19557F12"/>
    <w:multiLevelType w:val="hybridMultilevel"/>
    <w:tmpl w:val="319CA576"/>
    <w:lvl w:ilvl="0" w:tplc="0409000D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 w15:restartNumberingAfterBreak="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8" w15:restartNumberingAfterBreak="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9" w15:restartNumberingAfterBreak="0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 w15:restartNumberingAfterBreak="0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1" w15:restartNumberingAfterBreak="0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 w15:restartNumberingAfterBreak="0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3" w15:restartNumberingAfterBreak="0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 w15:restartNumberingAfterBreak="0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6" w15:restartNumberingAfterBreak="0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7" w15:restartNumberingAfterBreak="0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8" w15:restartNumberingAfterBreak="0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 w15:restartNumberingAfterBreak="0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0" w15:restartNumberingAfterBreak="0">
    <w:nsid w:val="5FD2371F"/>
    <w:multiLevelType w:val="hybridMultilevel"/>
    <w:tmpl w:val="CF826F3A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 w15:restartNumberingAfterBreak="0">
    <w:nsid w:val="6DC20A82"/>
    <w:multiLevelType w:val="hybridMultilevel"/>
    <w:tmpl w:val="96FEF47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5" w15:restartNumberingAfterBreak="0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 w15:restartNumberingAfterBreak="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24"/>
  </w:num>
  <w:num w:numId="5">
    <w:abstractNumId w:val="21"/>
  </w:num>
  <w:num w:numId="6">
    <w:abstractNumId w:val="9"/>
  </w:num>
  <w:num w:numId="7">
    <w:abstractNumId w:val="15"/>
  </w:num>
  <w:num w:numId="8">
    <w:abstractNumId w:val="19"/>
  </w:num>
  <w:num w:numId="9">
    <w:abstractNumId w:val="6"/>
  </w:num>
  <w:num w:numId="10">
    <w:abstractNumId w:val="3"/>
  </w:num>
  <w:num w:numId="11">
    <w:abstractNumId w:val="7"/>
  </w:num>
  <w:num w:numId="12">
    <w:abstractNumId w:val="26"/>
  </w:num>
  <w:num w:numId="13">
    <w:abstractNumId w:val="10"/>
  </w:num>
  <w:num w:numId="14">
    <w:abstractNumId w:val="2"/>
  </w:num>
  <w:num w:numId="15">
    <w:abstractNumId w:val="23"/>
  </w:num>
  <w:num w:numId="16">
    <w:abstractNumId w:val="25"/>
  </w:num>
  <w:num w:numId="17">
    <w:abstractNumId w:val="18"/>
  </w:num>
  <w:num w:numId="18">
    <w:abstractNumId w:val="11"/>
  </w:num>
  <w:num w:numId="19">
    <w:abstractNumId w:val="8"/>
  </w:num>
  <w:num w:numId="20">
    <w:abstractNumId w:val="13"/>
  </w:num>
  <w:num w:numId="21">
    <w:abstractNumId w:val="1"/>
  </w:num>
  <w:num w:numId="22">
    <w:abstractNumId w:val="0"/>
  </w:num>
  <w:num w:numId="23">
    <w:abstractNumId w:val="12"/>
  </w:num>
  <w:num w:numId="24">
    <w:abstractNumId w:val="14"/>
  </w:num>
  <w:num w:numId="25">
    <w:abstractNumId w:val="20"/>
  </w:num>
  <w:num w:numId="26">
    <w:abstractNumId w:val="5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49B6"/>
    <w:rsid w:val="00087104"/>
    <w:rsid w:val="000C71B4"/>
    <w:rsid w:val="002050D8"/>
    <w:rsid w:val="00205E11"/>
    <w:rsid w:val="002167E5"/>
    <w:rsid w:val="00254581"/>
    <w:rsid w:val="00284F8C"/>
    <w:rsid w:val="002B0519"/>
    <w:rsid w:val="003630B9"/>
    <w:rsid w:val="00370888"/>
    <w:rsid w:val="00455DAD"/>
    <w:rsid w:val="004749B6"/>
    <w:rsid w:val="004825E9"/>
    <w:rsid w:val="004C67E9"/>
    <w:rsid w:val="004E5838"/>
    <w:rsid w:val="0052291A"/>
    <w:rsid w:val="00567CA6"/>
    <w:rsid w:val="005F0E57"/>
    <w:rsid w:val="00623FBC"/>
    <w:rsid w:val="00642E48"/>
    <w:rsid w:val="00666931"/>
    <w:rsid w:val="006702DC"/>
    <w:rsid w:val="006C7EC1"/>
    <w:rsid w:val="006D0D1A"/>
    <w:rsid w:val="006F38D7"/>
    <w:rsid w:val="0070410A"/>
    <w:rsid w:val="00704E5A"/>
    <w:rsid w:val="00733898"/>
    <w:rsid w:val="00734EE2"/>
    <w:rsid w:val="00775E5E"/>
    <w:rsid w:val="00796466"/>
    <w:rsid w:val="007B075F"/>
    <w:rsid w:val="007B577C"/>
    <w:rsid w:val="008051E4"/>
    <w:rsid w:val="0084305F"/>
    <w:rsid w:val="008C3E3D"/>
    <w:rsid w:val="008C76EE"/>
    <w:rsid w:val="008D08CD"/>
    <w:rsid w:val="008D1FED"/>
    <w:rsid w:val="008E4B84"/>
    <w:rsid w:val="00945A36"/>
    <w:rsid w:val="00975B15"/>
    <w:rsid w:val="009E1217"/>
    <w:rsid w:val="009F5CFD"/>
    <w:rsid w:val="00A746F5"/>
    <w:rsid w:val="00AB540C"/>
    <w:rsid w:val="00AC2764"/>
    <w:rsid w:val="00AF0531"/>
    <w:rsid w:val="00B05CB6"/>
    <w:rsid w:val="00BA6E09"/>
    <w:rsid w:val="00BE3F34"/>
    <w:rsid w:val="00BF68CD"/>
    <w:rsid w:val="00C34484"/>
    <w:rsid w:val="00C363FF"/>
    <w:rsid w:val="00C37AA1"/>
    <w:rsid w:val="00C73983"/>
    <w:rsid w:val="00C76E99"/>
    <w:rsid w:val="00CD25E5"/>
    <w:rsid w:val="00D14865"/>
    <w:rsid w:val="00D16585"/>
    <w:rsid w:val="00D66E99"/>
    <w:rsid w:val="00D83E17"/>
    <w:rsid w:val="00D85184"/>
    <w:rsid w:val="00D8746D"/>
    <w:rsid w:val="00DB2779"/>
    <w:rsid w:val="00DB446D"/>
    <w:rsid w:val="00E4395F"/>
    <w:rsid w:val="00E77174"/>
    <w:rsid w:val="00EB5B77"/>
    <w:rsid w:val="00EE0539"/>
    <w:rsid w:val="00F00854"/>
    <w:rsid w:val="00F251ED"/>
    <w:rsid w:val="00F5629C"/>
    <w:rsid w:val="00FA1897"/>
    <w:rsid w:val="00FC0128"/>
    <w:rsid w:val="00FD38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8F2768D4-AD5D-4003-BD85-B96EA6CE2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2">
    <w:name w:val="heading 2"/>
    <w:basedOn w:val="a"/>
    <w:next w:val="a0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3">
    <w:name w:val="heading 3"/>
    <w:basedOn w:val="a"/>
    <w:next w:val="a0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4">
    <w:name w:val="heading 4"/>
    <w:basedOn w:val="a"/>
    <w:next w:val="a0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5">
    <w:name w:val="heading 5"/>
    <w:basedOn w:val="a"/>
    <w:next w:val="a0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keepNext/>
      <w:outlineLvl w:val="6"/>
    </w:pPr>
    <w:rPr>
      <w:kern w:val="0"/>
      <w:sz w:val="32"/>
    </w:rPr>
  </w:style>
  <w:style w:type="paragraph" w:styleId="8">
    <w:name w:val="heading 8"/>
    <w:basedOn w:val="a"/>
    <w:next w:val="a0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0">
    <w:name w:val="目錄2"/>
    <w:basedOn w:val="a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0">
    <w:name w:val="內文1"/>
    <w:basedOn w:val="a"/>
    <w:pPr>
      <w:jc w:val="center"/>
    </w:pPr>
    <w:rPr>
      <w:rFonts w:ascii="細明體" w:eastAsia="細明體"/>
      <w:b/>
      <w:sz w:val="36"/>
    </w:rPr>
  </w:style>
  <w:style w:type="paragraph" w:customStyle="1" w:styleId="40">
    <w:name w:val="內文4"/>
    <w:basedOn w:val="a"/>
    <w:pPr>
      <w:ind w:firstLine="1800"/>
      <w:jc w:val="both"/>
    </w:pPr>
    <w:rPr>
      <w:rFonts w:ascii="細明體" w:eastAsia="細明體"/>
      <w:b/>
      <w:sz w:val="28"/>
    </w:rPr>
  </w:style>
  <w:style w:type="character" w:styleId="a6">
    <w:name w:val="page number"/>
    <w:basedOn w:val="a1"/>
  </w:style>
  <w:style w:type="paragraph" w:styleId="a0">
    <w:name w:val="Normal Indent"/>
    <w:basedOn w:val="a"/>
    <w:pPr>
      <w:ind w:left="480" w:right="113"/>
      <w:jc w:val="both"/>
    </w:pPr>
    <w:rPr>
      <w:rFonts w:eastAsia="標楷體"/>
    </w:rPr>
  </w:style>
  <w:style w:type="paragraph" w:styleId="a7">
    <w:name w:val="Date"/>
    <w:basedOn w:val="a"/>
    <w:next w:val="a"/>
    <w:pPr>
      <w:ind w:left="113" w:right="113"/>
      <w:jc w:val="right"/>
    </w:pPr>
    <w:rPr>
      <w:rFonts w:ascii="標楷體" w:eastAsia="標楷體"/>
      <w:sz w:val="32"/>
    </w:rPr>
  </w:style>
  <w:style w:type="character" w:styleId="a8">
    <w:name w:val="Hyperlink"/>
    <w:basedOn w:val="a1"/>
    <w:rPr>
      <w:color w:val="0000FF"/>
      <w:u w:val="single"/>
    </w:rPr>
  </w:style>
  <w:style w:type="paragraph" w:styleId="a9">
    <w:name w:val="Document Map"/>
    <w:basedOn w:val="a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1">
    <w:name w:val="1."/>
    <w:basedOn w:val="a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0">
    <w:name w:val="1.1"/>
    <w:basedOn w:val="a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aa">
    <w:name w:val="Body Text Indent"/>
    <w:basedOn w:val="a"/>
    <w:pPr>
      <w:ind w:firstLine="482"/>
      <w:jc w:val="both"/>
    </w:pPr>
    <w:rPr>
      <w:rFonts w:eastAsia="標楷體"/>
    </w:rPr>
  </w:style>
  <w:style w:type="paragraph" w:styleId="ab">
    <w:name w:val="Title"/>
    <w:basedOn w:val="a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1">
    <w:name w:val="2."/>
    <w:basedOn w:val="a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ac">
    <w:name w:val="FollowedHyperlink"/>
    <w:basedOn w:val="a1"/>
    <w:rPr>
      <w:color w:val="800080"/>
      <w:u w:val="single"/>
    </w:rPr>
  </w:style>
  <w:style w:type="paragraph" w:styleId="Web">
    <w:name w:val="Normal (Web)"/>
    <w:basedOn w:val="a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ad">
    <w:name w:val="annotation text"/>
    <w:basedOn w:val="a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1">
    <w:name w:val="1.(1)"/>
    <w:basedOn w:val="a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ae">
    <w:name w:val="caption"/>
    <w:basedOn w:val="a"/>
    <w:next w:val="a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af">
    <w:name w:val="Plain Text"/>
    <w:basedOn w:val="a"/>
    <w:pPr>
      <w:ind w:left="113" w:right="113"/>
      <w:jc w:val="both"/>
    </w:pPr>
    <w:rPr>
      <w:rFonts w:eastAsia="標楷體"/>
    </w:rPr>
  </w:style>
  <w:style w:type="paragraph" w:styleId="12">
    <w:name w:val="toc 1"/>
    <w:basedOn w:val="a"/>
    <w:next w:val="a"/>
    <w:autoRedefine/>
    <w:semiHidden/>
    <w:pPr>
      <w:spacing w:before="120" w:after="120"/>
    </w:pPr>
    <w:rPr>
      <w:b/>
      <w:caps/>
      <w:sz w:val="20"/>
    </w:rPr>
  </w:style>
  <w:style w:type="paragraph" w:styleId="22">
    <w:name w:val="toc 2"/>
    <w:basedOn w:val="a"/>
    <w:next w:val="a"/>
    <w:autoRedefine/>
    <w:semiHidden/>
    <w:pPr>
      <w:ind w:left="240"/>
    </w:pPr>
    <w:rPr>
      <w:smallCaps/>
      <w:sz w:val="20"/>
    </w:rPr>
  </w:style>
  <w:style w:type="paragraph" w:styleId="30">
    <w:name w:val="toc 3"/>
    <w:basedOn w:val="a"/>
    <w:next w:val="a"/>
    <w:autoRedefine/>
    <w:semiHidden/>
    <w:pPr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sz w:val="18"/>
    </w:rPr>
  </w:style>
  <w:style w:type="character" w:styleId="af0">
    <w:name w:val="annotation reference"/>
    <w:basedOn w:val="a1"/>
    <w:semiHidden/>
    <w:rPr>
      <w:sz w:val="18"/>
    </w:rPr>
  </w:style>
  <w:style w:type="paragraph" w:styleId="af1">
    <w:name w:val="Body Text"/>
    <w:basedOn w:val="a"/>
    <w:pPr>
      <w:jc w:val="center"/>
    </w:pPr>
    <w:rPr>
      <w:sz w:val="32"/>
    </w:rPr>
  </w:style>
  <w:style w:type="table" w:styleId="af2">
    <w:name w:val="Table Grid"/>
    <w:basedOn w:val="a2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qFormat/>
    <w:rsid w:val="00FE51B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af5">
    <w:name w:val="註解方塊文字 字元"/>
    <w:basedOn w:val="a1"/>
    <w:link w:val="af4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af6">
    <w:name w:val="List Paragraph"/>
    <w:basedOn w:val="a"/>
    <w:uiPriority w:val="34"/>
    <w:qFormat/>
    <w:rsid w:val="008D08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133</TotalTime>
  <Pages>5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Hsi-Pin Ma</dc:creator>
  <cp:lastModifiedBy>禹平 馬</cp:lastModifiedBy>
  <cp:revision>9</cp:revision>
  <cp:lastPrinted>2007-02-24T05:31:00Z</cp:lastPrinted>
  <dcterms:created xsi:type="dcterms:W3CDTF">2019-03-01T08:01:00Z</dcterms:created>
  <dcterms:modified xsi:type="dcterms:W3CDTF">2019-03-11T13:06:00Z</dcterms:modified>
</cp:coreProperties>
</file>